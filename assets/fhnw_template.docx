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5ED0D9" w14:textId="77777777" w:rsidR="00DC2A04" w:rsidRPr="003A1DA4" w:rsidRDefault="00DC2A04" w:rsidP="00DC2A04">
      <w:pPr>
        <w:rPr>
          <w:lang w:val="en-GB"/>
        </w:rPr>
      </w:pPr>
    </w:p>
    <w:p w14:paraId="557EFC02" w14:textId="77777777" w:rsidR="00DC2A04" w:rsidRPr="003A1DA4" w:rsidRDefault="00DC2A04" w:rsidP="00DC2A04">
      <w:pPr>
        <w:rPr>
          <w:lang w:val="en-GB"/>
        </w:rPr>
      </w:pPr>
    </w:p>
    <w:p w14:paraId="0396B724" w14:textId="77777777" w:rsidR="00DC2A04" w:rsidRPr="003A1DA4" w:rsidRDefault="00DC2A04" w:rsidP="00DC2A04">
      <w:pPr>
        <w:rPr>
          <w:lang w:val="en-GB"/>
        </w:rPr>
      </w:pPr>
    </w:p>
    <w:p w14:paraId="47FC8E75" w14:textId="77777777" w:rsidR="00DC2A04" w:rsidRPr="003A1DA4" w:rsidRDefault="00DC2A04" w:rsidP="00DC2A04">
      <w:pPr>
        <w:rPr>
          <w:lang w:val="en-GB"/>
        </w:rPr>
      </w:pPr>
    </w:p>
    <w:p w14:paraId="66521CCD" w14:textId="77777777" w:rsidR="00DC2A04" w:rsidRPr="003A1DA4" w:rsidRDefault="00DC2A04" w:rsidP="00DC2A04">
      <w:pPr>
        <w:rPr>
          <w:lang w:val="en-GB"/>
        </w:rPr>
      </w:pPr>
    </w:p>
    <w:p w14:paraId="7727BF95" w14:textId="77777777" w:rsidR="00DC2A04" w:rsidRDefault="00DC2A04" w:rsidP="00DC2A04">
      <w:pPr>
        <w:rPr>
          <w:lang w:val="en-GB"/>
        </w:rPr>
      </w:pPr>
    </w:p>
    <w:p w14:paraId="0A5376ED" w14:textId="77777777" w:rsidR="00CD5B1E" w:rsidRPr="003A1DA4" w:rsidRDefault="00CD5B1E" w:rsidP="00DC2A04">
      <w:pPr>
        <w:rPr>
          <w:lang w:val="en-GB"/>
        </w:rPr>
      </w:pPr>
    </w:p>
    <w:p w14:paraId="4AEDB289" w14:textId="77777777" w:rsidR="00DC2A04" w:rsidRPr="003A1DA4" w:rsidRDefault="00DC2A04" w:rsidP="00DC2A04">
      <w:pPr>
        <w:rPr>
          <w:lang w:val="en-GB"/>
        </w:rPr>
      </w:pPr>
    </w:p>
    <w:p w14:paraId="1BE711E8" w14:textId="77777777" w:rsidR="00DC2A04" w:rsidRPr="003A1DA4" w:rsidRDefault="00DC2A04" w:rsidP="00DC2A04">
      <w:pPr>
        <w:rPr>
          <w:lang w:val="en-GB"/>
        </w:rPr>
      </w:pPr>
    </w:p>
    <w:p w14:paraId="7A8FEDE3" w14:textId="77777777" w:rsidR="004E3DC9" w:rsidRPr="009257B6" w:rsidRDefault="004E3DC9" w:rsidP="004E3DC9">
      <w:pPr>
        <w:pStyle w:val="Title"/>
        <w:rPr>
          <w:lang w:val="de-CH"/>
        </w:rPr>
      </w:pPr>
      <w:r w:rsidRPr="009257B6">
        <w:rPr>
          <w:lang w:val="de-CH"/>
        </w:rPr>
        <w:t>&lt;Titel&gt;</w:t>
      </w:r>
    </w:p>
    <w:p w14:paraId="0AA6A67C" w14:textId="1C704C6E" w:rsidR="00DC2A04" w:rsidRPr="004E3DC9" w:rsidRDefault="004E3DC9" w:rsidP="004E3DC9">
      <w:pPr>
        <w:pStyle w:val="Subtitle"/>
      </w:pPr>
      <w:r w:rsidRPr="004E3DC9">
        <w:t>&lt;</w:t>
      </w:r>
      <w:r w:rsidR="009257B6">
        <w:t>Untertitel&gt;</w:t>
      </w:r>
    </w:p>
    <w:p w14:paraId="5960A6AE" w14:textId="77777777" w:rsidR="008B3282" w:rsidRPr="009257B6" w:rsidRDefault="008B3282" w:rsidP="00DC2A04"/>
    <w:p w14:paraId="19CF7EA3" w14:textId="77777777" w:rsidR="004E3DC9" w:rsidRDefault="004E3DC9" w:rsidP="00DC2A04"/>
    <w:p w14:paraId="79C64C98" w14:textId="77777777" w:rsidR="00CD5B1E" w:rsidRDefault="00CD5B1E" w:rsidP="00DC2A04"/>
    <w:p w14:paraId="58B39EAB" w14:textId="77777777" w:rsidR="00CD5B1E" w:rsidRDefault="00CD5B1E" w:rsidP="00DC2A04"/>
    <w:p w14:paraId="27A9EFFD" w14:textId="77777777" w:rsidR="0078583D" w:rsidRDefault="0078583D" w:rsidP="00DC2A04"/>
    <w:p w14:paraId="5317796A" w14:textId="5A9E0F9B" w:rsidR="0078583D" w:rsidRPr="00247778" w:rsidRDefault="0078583D" w:rsidP="00DC2A04">
      <w:pPr>
        <w:rPr>
          <w:b/>
          <w:bCs/>
          <w:sz w:val="28"/>
          <w:szCs w:val="32"/>
        </w:rPr>
      </w:pPr>
      <w:r w:rsidRPr="00247778">
        <w:rPr>
          <w:b/>
          <w:bCs/>
          <w:sz w:val="28"/>
          <w:szCs w:val="32"/>
        </w:rPr>
        <w:t>Projek</w:t>
      </w:r>
      <w:r w:rsidR="00CD5B1E">
        <w:rPr>
          <w:b/>
          <w:bCs/>
          <w:sz w:val="28"/>
          <w:szCs w:val="32"/>
        </w:rPr>
        <w:t>t</w:t>
      </w:r>
      <w:r w:rsidRPr="00247778">
        <w:rPr>
          <w:b/>
          <w:bCs/>
          <w:sz w:val="28"/>
          <w:szCs w:val="32"/>
        </w:rPr>
        <w:t>arbeit</w:t>
      </w:r>
    </w:p>
    <w:p w14:paraId="37D184C6" w14:textId="77777777" w:rsidR="0078583D" w:rsidRDefault="0078583D" w:rsidP="004E3DC9">
      <w:pPr>
        <w:spacing w:line="276" w:lineRule="auto"/>
        <w:rPr>
          <w:sz w:val="28"/>
          <w:szCs w:val="28"/>
        </w:rPr>
      </w:pPr>
    </w:p>
    <w:p w14:paraId="764A5CB0" w14:textId="41395B12" w:rsidR="004E3DC9" w:rsidRPr="00247778" w:rsidRDefault="0078583D" w:rsidP="003E095B">
      <w:pPr>
        <w:tabs>
          <w:tab w:val="clear" w:pos="851"/>
          <w:tab w:val="left" w:pos="1440"/>
        </w:tabs>
        <w:spacing w:line="276" w:lineRule="auto"/>
        <w:ind w:left="1440" w:hanging="1440"/>
        <w:rPr>
          <w:sz w:val="24"/>
        </w:rPr>
      </w:pPr>
      <w:r w:rsidRPr="00247778">
        <w:rPr>
          <w:sz w:val="24"/>
        </w:rPr>
        <w:t>Autor:</w:t>
      </w:r>
      <w:r w:rsidR="003E095B" w:rsidRPr="00247778">
        <w:rPr>
          <w:sz w:val="24"/>
        </w:rPr>
        <w:tab/>
      </w:r>
      <w:r w:rsidR="004E3DC9" w:rsidRPr="00247778">
        <w:rPr>
          <w:sz w:val="24"/>
        </w:rPr>
        <w:t>&lt;Autor&gt;</w:t>
      </w:r>
      <w:r w:rsidR="003E095B" w:rsidRPr="00247778">
        <w:rPr>
          <w:sz w:val="24"/>
        </w:rPr>
        <w:t xml:space="preserve">, </w:t>
      </w:r>
      <w:r w:rsidR="004E3DC9" w:rsidRPr="00247778">
        <w:rPr>
          <w:sz w:val="24"/>
        </w:rPr>
        <w:t>&lt;Autor&gt;</w:t>
      </w:r>
      <w:r w:rsidR="003E095B" w:rsidRPr="00247778">
        <w:rPr>
          <w:sz w:val="24"/>
        </w:rPr>
        <w:t xml:space="preserve">, </w:t>
      </w:r>
      <w:r w:rsidR="004E3DC9" w:rsidRPr="00247778">
        <w:rPr>
          <w:sz w:val="24"/>
        </w:rPr>
        <w:t>&lt;Autor&gt;</w:t>
      </w:r>
      <w:r w:rsidR="003E095B" w:rsidRPr="00247778">
        <w:rPr>
          <w:sz w:val="24"/>
        </w:rPr>
        <w:t xml:space="preserve">, </w:t>
      </w:r>
      <w:r w:rsidR="004E3DC9" w:rsidRPr="00247778">
        <w:rPr>
          <w:sz w:val="24"/>
        </w:rPr>
        <w:t>Autor&gt;</w:t>
      </w:r>
    </w:p>
    <w:p w14:paraId="205E3892" w14:textId="198F89F2" w:rsidR="008B3282" w:rsidRPr="00247778" w:rsidRDefault="003E095B" w:rsidP="00DC2D4E">
      <w:pPr>
        <w:tabs>
          <w:tab w:val="clear" w:pos="851"/>
          <w:tab w:val="left" w:pos="1440"/>
        </w:tabs>
        <w:spacing w:line="276" w:lineRule="auto"/>
        <w:ind w:left="1440" w:hanging="1440"/>
        <w:rPr>
          <w:sz w:val="24"/>
        </w:rPr>
      </w:pPr>
      <w:r w:rsidRPr="00247778">
        <w:rPr>
          <w:sz w:val="24"/>
        </w:rPr>
        <w:t>Modul</w:t>
      </w:r>
      <w:r w:rsidR="00DC2D4E" w:rsidRPr="00247778">
        <w:rPr>
          <w:sz w:val="24"/>
        </w:rPr>
        <w:t>:</w:t>
      </w:r>
      <w:r w:rsidR="00DC2D4E" w:rsidRPr="00247778">
        <w:rPr>
          <w:sz w:val="24"/>
        </w:rPr>
        <w:tab/>
      </w:r>
      <w:r w:rsidR="00DC2D4E" w:rsidRPr="00247778">
        <w:rPr>
          <w:sz w:val="24"/>
        </w:rPr>
        <w:t>Wissensrepräsentation und -verarbeitung</w:t>
      </w:r>
    </w:p>
    <w:p w14:paraId="7F2180F4" w14:textId="021970BF" w:rsidR="00DC2D4E" w:rsidRPr="00247778" w:rsidRDefault="00DC2D4E" w:rsidP="00DC2D4E">
      <w:pPr>
        <w:tabs>
          <w:tab w:val="clear" w:pos="851"/>
          <w:tab w:val="left" w:pos="1440"/>
        </w:tabs>
        <w:spacing w:line="276" w:lineRule="auto"/>
        <w:ind w:left="1440" w:hanging="1440"/>
        <w:rPr>
          <w:sz w:val="24"/>
        </w:rPr>
      </w:pPr>
      <w:r w:rsidRPr="00247778">
        <w:rPr>
          <w:sz w:val="24"/>
        </w:rPr>
        <w:t>Semester:</w:t>
      </w:r>
      <w:r w:rsidRPr="00247778">
        <w:rPr>
          <w:sz w:val="24"/>
        </w:rPr>
        <w:tab/>
        <w:t>F</w:t>
      </w:r>
      <w:r w:rsidRPr="00247778">
        <w:rPr>
          <w:sz w:val="24"/>
        </w:rPr>
        <w:t>rühlingssemester 2024</w:t>
      </w:r>
    </w:p>
    <w:p w14:paraId="2BA4E131" w14:textId="435CFBCA" w:rsidR="00DC2D4E" w:rsidRPr="009257B6" w:rsidRDefault="00DC2D4E" w:rsidP="00DC2D4E">
      <w:pPr>
        <w:tabs>
          <w:tab w:val="clear" w:pos="851"/>
          <w:tab w:val="left" w:pos="1440"/>
        </w:tabs>
        <w:spacing w:line="276" w:lineRule="auto"/>
      </w:pPr>
    </w:p>
    <w:p w14:paraId="383F5830" w14:textId="4B40768E" w:rsidR="00DC2A04" w:rsidRPr="004E3DC9" w:rsidRDefault="00DC2A04" w:rsidP="00696A18">
      <w:pPr>
        <w:tabs>
          <w:tab w:val="clear" w:pos="851"/>
          <w:tab w:val="left" w:pos="2835"/>
        </w:tabs>
        <w:rPr>
          <w:sz w:val="28"/>
          <w:szCs w:val="28"/>
          <w:lang w:val="en-GB"/>
        </w:rPr>
      </w:pPr>
    </w:p>
    <w:p w14:paraId="00FA895D" w14:textId="77777777" w:rsidR="005500E7" w:rsidRPr="004E3DC9" w:rsidRDefault="005500E7" w:rsidP="005500E7">
      <w:pPr>
        <w:rPr>
          <w:lang w:val="en-GB"/>
        </w:rPr>
        <w:sectPr w:rsidR="005500E7" w:rsidRPr="004E3DC9" w:rsidSect="00463AF1">
          <w:headerReference w:type="default" r:id="rId11"/>
          <w:footerReference w:type="even" r:id="rId12"/>
          <w:headerReference w:type="first" r:id="rId13"/>
          <w:footerReference w:type="first" r:id="rId14"/>
          <w:pgSz w:w="11907" w:h="16840" w:code="9"/>
          <w:pgMar w:top="1701" w:right="851" w:bottom="1588" w:left="1418" w:header="680" w:footer="1021" w:gutter="0"/>
          <w:cols w:space="708"/>
          <w:docGrid w:linePitch="360"/>
        </w:sectPr>
      </w:pPr>
    </w:p>
    <w:p w14:paraId="739066DC" w14:textId="77777777" w:rsidR="004E3DC9" w:rsidRPr="003A1DA4" w:rsidRDefault="004E3DC9" w:rsidP="004E3DC9">
      <w:pPr>
        <w:rPr>
          <w:lang w:val="en-GB"/>
        </w:rPr>
      </w:pPr>
    </w:p>
    <w:p w14:paraId="2B5D7FA4" w14:textId="62302FE6" w:rsidR="002F0631" w:rsidRDefault="004E3DC9" w:rsidP="00A37F68">
      <w:pPr>
        <w:pStyle w:val="Heading1"/>
        <w:numPr>
          <w:ilvl w:val="0"/>
          <w:numId w:val="0"/>
        </w:numPr>
        <w:ind w:left="432" w:hanging="432"/>
      </w:pPr>
      <w:bookmarkStart w:id="0" w:name="_Toc163133382"/>
      <w:proofErr w:type="spellStart"/>
      <w:r>
        <w:t>Zusammenfass</w:t>
      </w:r>
      <w:r w:rsidR="009257B6">
        <w:t>ung</w:t>
      </w:r>
      <w:bookmarkEnd w:id="0"/>
      <w:proofErr w:type="spellEnd"/>
    </w:p>
    <w:p w14:paraId="1576583A" w14:textId="77777777" w:rsidR="009257B6" w:rsidRPr="009257B6" w:rsidRDefault="009257B6" w:rsidP="009257B6">
      <w:pPr>
        <w:rPr>
          <w:lang w:val="en-GB"/>
        </w:rPr>
      </w:pPr>
      <w:r w:rsidRPr="009257B6">
        <w:rPr>
          <w:lang w:val="en-GB"/>
        </w:rPr>
        <w:t xml:space="preserve">Lorem ipsum </w:t>
      </w:r>
      <w:proofErr w:type="spellStart"/>
      <w:r w:rsidRPr="009257B6">
        <w:rPr>
          <w:lang w:val="en-GB"/>
        </w:rPr>
        <w:t>dolor</w:t>
      </w:r>
      <w:proofErr w:type="spellEnd"/>
      <w:r w:rsidRPr="009257B6">
        <w:rPr>
          <w:lang w:val="en-GB"/>
        </w:rPr>
        <w:t xml:space="preserve"> sit </w:t>
      </w:r>
      <w:proofErr w:type="spellStart"/>
      <w:r w:rsidRPr="009257B6">
        <w:rPr>
          <w:lang w:val="en-GB"/>
        </w:rPr>
        <w:t>amet</w:t>
      </w:r>
      <w:proofErr w:type="spellEnd"/>
      <w:r w:rsidRPr="009257B6">
        <w:rPr>
          <w:lang w:val="en-GB"/>
        </w:rPr>
        <w:t xml:space="preserve">, </w:t>
      </w:r>
      <w:proofErr w:type="spellStart"/>
      <w:r w:rsidRPr="009257B6">
        <w:rPr>
          <w:lang w:val="en-GB"/>
        </w:rPr>
        <w:t>consetetur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sadipscing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elitr</w:t>
      </w:r>
      <w:proofErr w:type="spellEnd"/>
      <w:r w:rsidRPr="009257B6">
        <w:rPr>
          <w:lang w:val="en-GB"/>
        </w:rPr>
        <w:t xml:space="preserve">, </w:t>
      </w:r>
      <w:proofErr w:type="spellStart"/>
      <w:r w:rsidRPr="009257B6">
        <w:rPr>
          <w:lang w:val="en-GB"/>
        </w:rPr>
        <w:t>sed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diam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nonumy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eirmod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tempor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invidunt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ut</w:t>
      </w:r>
      <w:proofErr w:type="spellEnd"/>
      <w:r w:rsidRPr="009257B6">
        <w:rPr>
          <w:lang w:val="en-GB"/>
        </w:rPr>
        <w:t xml:space="preserve"> labore et dolore magna </w:t>
      </w:r>
      <w:proofErr w:type="spellStart"/>
      <w:r w:rsidRPr="009257B6">
        <w:rPr>
          <w:lang w:val="en-GB"/>
        </w:rPr>
        <w:t>aliquyam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erat</w:t>
      </w:r>
      <w:proofErr w:type="spellEnd"/>
      <w:r w:rsidRPr="009257B6">
        <w:rPr>
          <w:lang w:val="en-GB"/>
        </w:rPr>
        <w:t xml:space="preserve">, </w:t>
      </w:r>
      <w:proofErr w:type="spellStart"/>
      <w:r w:rsidRPr="009257B6">
        <w:rPr>
          <w:lang w:val="en-GB"/>
        </w:rPr>
        <w:t>sed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diam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voluptua</w:t>
      </w:r>
      <w:proofErr w:type="spellEnd"/>
      <w:r w:rsidRPr="009257B6">
        <w:rPr>
          <w:lang w:val="en-GB"/>
        </w:rPr>
        <w:t xml:space="preserve">. </w:t>
      </w:r>
      <w:r w:rsidRPr="00CD787F">
        <w:rPr>
          <w:lang w:val="fr-CH"/>
        </w:rPr>
        <w:t xml:space="preserve">At </w:t>
      </w:r>
      <w:proofErr w:type="spellStart"/>
      <w:r w:rsidRPr="00CD787F">
        <w:rPr>
          <w:lang w:val="fr-CH"/>
        </w:rPr>
        <w:t>vero</w:t>
      </w:r>
      <w:proofErr w:type="spellEnd"/>
      <w:r w:rsidRPr="00CD787F">
        <w:rPr>
          <w:lang w:val="fr-CH"/>
        </w:rPr>
        <w:t xml:space="preserve"> </w:t>
      </w:r>
      <w:proofErr w:type="spellStart"/>
      <w:r w:rsidRPr="00CD787F">
        <w:rPr>
          <w:lang w:val="fr-CH"/>
        </w:rPr>
        <w:t>eos</w:t>
      </w:r>
      <w:proofErr w:type="spellEnd"/>
      <w:r w:rsidRPr="00CD787F">
        <w:rPr>
          <w:lang w:val="fr-CH"/>
        </w:rPr>
        <w:t xml:space="preserve"> et </w:t>
      </w:r>
      <w:proofErr w:type="spellStart"/>
      <w:r w:rsidRPr="00CD787F">
        <w:rPr>
          <w:lang w:val="fr-CH"/>
        </w:rPr>
        <w:t>accusam</w:t>
      </w:r>
      <w:proofErr w:type="spellEnd"/>
      <w:r w:rsidRPr="00CD787F">
        <w:rPr>
          <w:lang w:val="fr-CH"/>
        </w:rPr>
        <w:t xml:space="preserve"> et </w:t>
      </w:r>
      <w:proofErr w:type="spellStart"/>
      <w:r w:rsidRPr="00CD787F">
        <w:rPr>
          <w:lang w:val="fr-CH"/>
        </w:rPr>
        <w:t>justo</w:t>
      </w:r>
      <w:proofErr w:type="spellEnd"/>
      <w:r w:rsidRPr="00CD787F">
        <w:rPr>
          <w:lang w:val="fr-CH"/>
        </w:rPr>
        <w:t xml:space="preserve"> duo </w:t>
      </w:r>
      <w:proofErr w:type="spellStart"/>
      <w:r w:rsidRPr="00CD787F">
        <w:rPr>
          <w:lang w:val="fr-CH"/>
        </w:rPr>
        <w:t>dolores</w:t>
      </w:r>
      <w:proofErr w:type="spellEnd"/>
      <w:r w:rsidRPr="00CD787F">
        <w:rPr>
          <w:lang w:val="fr-CH"/>
        </w:rPr>
        <w:t xml:space="preserve"> et </w:t>
      </w:r>
      <w:proofErr w:type="spellStart"/>
      <w:r w:rsidRPr="00CD787F">
        <w:rPr>
          <w:lang w:val="fr-CH"/>
        </w:rPr>
        <w:t>ea</w:t>
      </w:r>
      <w:proofErr w:type="spellEnd"/>
      <w:r w:rsidRPr="00CD787F">
        <w:rPr>
          <w:lang w:val="fr-CH"/>
        </w:rPr>
        <w:t xml:space="preserve"> </w:t>
      </w:r>
      <w:proofErr w:type="spellStart"/>
      <w:r w:rsidRPr="00CD787F">
        <w:rPr>
          <w:lang w:val="fr-CH"/>
        </w:rPr>
        <w:t>rebum</w:t>
      </w:r>
      <w:proofErr w:type="spellEnd"/>
      <w:r w:rsidRPr="00CD787F">
        <w:rPr>
          <w:lang w:val="fr-CH"/>
        </w:rPr>
        <w:t xml:space="preserve">. </w:t>
      </w:r>
      <w:r w:rsidRPr="009257B6">
        <w:rPr>
          <w:lang w:val="en-GB"/>
        </w:rPr>
        <w:t xml:space="preserve">Stet </w:t>
      </w:r>
      <w:proofErr w:type="spellStart"/>
      <w:r w:rsidRPr="009257B6">
        <w:rPr>
          <w:lang w:val="en-GB"/>
        </w:rPr>
        <w:t>clita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kasd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gubergren</w:t>
      </w:r>
      <w:proofErr w:type="spellEnd"/>
      <w:r w:rsidRPr="009257B6">
        <w:rPr>
          <w:lang w:val="en-GB"/>
        </w:rPr>
        <w:t xml:space="preserve">, no sea </w:t>
      </w:r>
      <w:proofErr w:type="spellStart"/>
      <w:r w:rsidRPr="009257B6">
        <w:rPr>
          <w:lang w:val="en-GB"/>
        </w:rPr>
        <w:t>takimata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sanctus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est</w:t>
      </w:r>
      <w:proofErr w:type="spellEnd"/>
      <w:r w:rsidRPr="009257B6">
        <w:rPr>
          <w:lang w:val="en-GB"/>
        </w:rPr>
        <w:t xml:space="preserve"> Lorem ipsum </w:t>
      </w:r>
      <w:proofErr w:type="spellStart"/>
      <w:r w:rsidRPr="009257B6">
        <w:rPr>
          <w:lang w:val="en-GB"/>
        </w:rPr>
        <w:t>dolor</w:t>
      </w:r>
      <w:proofErr w:type="spellEnd"/>
      <w:r w:rsidRPr="009257B6">
        <w:rPr>
          <w:lang w:val="en-GB"/>
        </w:rPr>
        <w:t xml:space="preserve"> </w:t>
      </w:r>
      <w:proofErr w:type="gramStart"/>
      <w:r w:rsidRPr="009257B6">
        <w:rPr>
          <w:lang w:val="en-GB"/>
        </w:rPr>
        <w:t>sit</w:t>
      </w:r>
      <w:proofErr w:type="gram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amet</w:t>
      </w:r>
      <w:proofErr w:type="spellEnd"/>
      <w:r w:rsidRPr="009257B6">
        <w:rPr>
          <w:lang w:val="en-GB"/>
        </w:rPr>
        <w:t xml:space="preserve">. Lorem ipsum </w:t>
      </w:r>
      <w:proofErr w:type="spellStart"/>
      <w:r w:rsidRPr="009257B6">
        <w:rPr>
          <w:lang w:val="en-GB"/>
        </w:rPr>
        <w:t>dolor</w:t>
      </w:r>
      <w:proofErr w:type="spellEnd"/>
      <w:r w:rsidRPr="009257B6">
        <w:rPr>
          <w:lang w:val="en-GB"/>
        </w:rPr>
        <w:t xml:space="preserve"> sit </w:t>
      </w:r>
      <w:proofErr w:type="spellStart"/>
      <w:r w:rsidRPr="009257B6">
        <w:rPr>
          <w:lang w:val="en-GB"/>
        </w:rPr>
        <w:t>amet</w:t>
      </w:r>
      <w:proofErr w:type="spellEnd"/>
      <w:r w:rsidRPr="009257B6">
        <w:rPr>
          <w:lang w:val="en-GB"/>
        </w:rPr>
        <w:t xml:space="preserve">, </w:t>
      </w:r>
      <w:proofErr w:type="spellStart"/>
      <w:r w:rsidRPr="009257B6">
        <w:rPr>
          <w:lang w:val="en-GB"/>
        </w:rPr>
        <w:t>consetetur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sadipscing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elitr</w:t>
      </w:r>
      <w:proofErr w:type="spellEnd"/>
      <w:r w:rsidRPr="009257B6">
        <w:rPr>
          <w:lang w:val="en-GB"/>
        </w:rPr>
        <w:t xml:space="preserve">, </w:t>
      </w:r>
      <w:proofErr w:type="spellStart"/>
      <w:r w:rsidRPr="009257B6">
        <w:rPr>
          <w:lang w:val="en-GB"/>
        </w:rPr>
        <w:t>sed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diam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nonumy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eirmod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tempor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invidunt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ut</w:t>
      </w:r>
      <w:proofErr w:type="spellEnd"/>
      <w:r w:rsidRPr="009257B6">
        <w:rPr>
          <w:lang w:val="en-GB"/>
        </w:rPr>
        <w:t xml:space="preserve"> labore et dolore magna </w:t>
      </w:r>
      <w:proofErr w:type="spellStart"/>
      <w:r w:rsidRPr="009257B6">
        <w:rPr>
          <w:lang w:val="en-GB"/>
        </w:rPr>
        <w:t>aliquyam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erat</w:t>
      </w:r>
      <w:proofErr w:type="spellEnd"/>
      <w:r w:rsidRPr="009257B6">
        <w:rPr>
          <w:lang w:val="en-GB"/>
        </w:rPr>
        <w:t xml:space="preserve">, </w:t>
      </w:r>
      <w:proofErr w:type="spellStart"/>
      <w:r w:rsidRPr="009257B6">
        <w:rPr>
          <w:lang w:val="en-GB"/>
        </w:rPr>
        <w:t>sed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diam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voluptua</w:t>
      </w:r>
      <w:proofErr w:type="spellEnd"/>
      <w:r w:rsidRPr="009257B6">
        <w:rPr>
          <w:lang w:val="en-GB"/>
        </w:rPr>
        <w:t xml:space="preserve">. </w:t>
      </w:r>
      <w:r w:rsidRPr="00CD787F">
        <w:rPr>
          <w:lang w:val="fr-CH"/>
        </w:rPr>
        <w:t xml:space="preserve">At </w:t>
      </w:r>
      <w:proofErr w:type="spellStart"/>
      <w:r w:rsidRPr="00CD787F">
        <w:rPr>
          <w:lang w:val="fr-CH"/>
        </w:rPr>
        <w:t>vero</w:t>
      </w:r>
      <w:proofErr w:type="spellEnd"/>
      <w:r w:rsidRPr="00CD787F">
        <w:rPr>
          <w:lang w:val="fr-CH"/>
        </w:rPr>
        <w:t xml:space="preserve"> </w:t>
      </w:r>
      <w:proofErr w:type="spellStart"/>
      <w:r w:rsidRPr="00CD787F">
        <w:rPr>
          <w:lang w:val="fr-CH"/>
        </w:rPr>
        <w:t>eos</w:t>
      </w:r>
      <w:proofErr w:type="spellEnd"/>
      <w:r w:rsidRPr="00CD787F">
        <w:rPr>
          <w:lang w:val="fr-CH"/>
        </w:rPr>
        <w:t xml:space="preserve"> et </w:t>
      </w:r>
      <w:proofErr w:type="spellStart"/>
      <w:r w:rsidRPr="00CD787F">
        <w:rPr>
          <w:lang w:val="fr-CH"/>
        </w:rPr>
        <w:t>accusam</w:t>
      </w:r>
      <w:proofErr w:type="spellEnd"/>
      <w:r w:rsidRPr="00CD787F">
        <w:rPr>
          <w:lang w:val="fr-CH"/>
        </w:rPr>
        <w:t xml:space="preserve"> et </w:t>
      </w:r>
      <w:proofErr w:type="spellStart"/>
      <w:r w:rsidRPr="00CD787F">
        <w:rPr>
          <w:lang w:val="fr-CH"/>
        </w:rPr>
        <w:t>justo</w:t>
      </w:r>
      <w:proofErr w:type="spellEnd"/>
      <w:r w:rsidRPr="00CD787F">
        <w:rPr>
          <w:lang w:val="fr-CH"/>
        </w:rPr>
        <w:t xml:space="preserve"> duo </w:t>
      </w:r>
      <w:proofErr w:type="spellStart"/>
      <w:r w:rsidRPr="00CD787F">
        <w:rPr>
          <w:lang w:val="fr-CH"/>
        </w:rPr>
        <w:t>dolores</w:t>
      </w:r>
      <w:proofErr w:type="spellEnd"/>
      <w:r w:rsidRPr="00CD787F">
        <w:rPr>
          <w:lang w:val="fr-CH"/>
        </w:rPr>
        <w:t xml:space="preserve"> et </w:t>
      </w:r>
      <w:proofErr w:type="spellStart"/>
      <w:r w:rsidRPr="00CD787F">
        <w:rPr>
          <w:lang w:val="fr-CH"/>
        </w:rPr>
        <w:t>ea</w:t>
      </w:r>
      <w:proofErr w:type="spellEnd"/>
      <w:r w:rsidRPr="00CD787F">
        <w:rPr>
          <w:lang w:val="fr-CH"/>
        </w:rPr>
        <w:t xml:space="preserve"> </w:t>
      </w:r>
      <w:proofErr w:type="spellStart"/>
      <w:r w:rsidRPr="00CD787F">
        <w:rPr>
          <w:lang w:val="fr-CH"/>
        </w:rPr>
        <w:t>rebum</w:t>
      </w:r>
      <w:proofErr w:type="spellEnd"/>
      <w:r w:rsidRPr="00CD787F">
        <w:rPr>
          <w:lang w:val="fr-CH"/>
        </w:rPr>
        <w:t xml:space="preserve">. </w:t>
      </w:r>
      <w:r w:rsidRPr="009257B6">
        <w:rPr>
          <w:lang w:val="en-GB"/>
        </w:rPr>
        <w:t xml:space="preserve">Stet </w:t>
      </w:r>
      <w:proofErr w:type="spellStart"/>
      <w:r w:rsidRPr="009257B6">
        <w:rPr>
          <w:lang w:val="en-GB"/>
        </w:rPr>
        <w:t>clita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kasd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gubergren</w:t>
      </w:r>
      <w:proofErr w:type="spellEnd"/>
      <w:r w:rsidRPr="009257B6">
        <w:rPr>
          <w:lang w:val="en-GB"/>
        </w:rPr>
        <w:t xml:space="preserve">, no sea </w:t>
      </w:r>
      <w:proofErr w:type="spellStart"/>
      <w:r w:rsidRPr="009257B6">
        <w:rPr>
          <w:lang w:val="en-GB"/>
        </w:rPr>
        <w:t>takimata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sanctus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est</w:t>
      </w:r>
      <w:proofErr w:type="spellEnd"/>
      <w:r w:rsidRPr="009257B6">
        <w:rPr>
          <w:lang w:val="en-GB"/>
        </w:rPr>
        <w:t xml:space="preserve"> Lorem ipsum </w:t>
      </w:r>
      <w:proofErr w:type="spellStart"/>
      <w:r w:rsidRPr="009257B6">
        <w:rPr>
          <w:lang w:val="en-GB"/>
        </w:rPr>
        <w:t>dolor</w:t>
      </w:r>
      <w:proofErr w:type="spellEnd"/>
      <w:r w:rsidRPr="009257B6">
        <w:rPr>
          <w:lang w:val="en-GB"/>
        </w:rPr>
        <w:t xml:space="preserve"> </w:t>
      </w:r>
      <w:proofErr w:type="gramStart"/>
      <w:r w:rsidRPr="009257B6">
        <w:rPr>
          <w:lang w:val="en-GB"/>
        </w:rPr>
        <w:t>sit</w:t>
      </w:r>
      <w:proofErr w:type="gram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amet</w:t>
      </w:r>
      <w:proofErr w:type="spellEnd"/>
      <w:r w:rsidRPr="009257B6">
        <w:rPr>
          <w:lang w:val="en-GB"/>
        </w:rPr>
        <w:t>.</w:t>
      </w:r>
    </w:p>
    <w:p w14:paraId="52620568" w14:textId="77777777" w:rsidR="009257B6" w:rsidRPr="009257B6" w:rsidRDefault="009257B6" w:rsidP="009257B6">
      <w:pPr>
        <w:rPr>
          <w:lang w:val="en-GB" w:eastAsia="de-DE"/>
        </w:rPr>
      </w:pPr>
    </w:p>
    <w:p w14:paraId="058D6199" w14:textId="1BE5D512" w:rsidR="009257B6" w:rsidRDefault="009257B6">
      <w:pPr>
        <w:tabs>
          <w:tab w:val="clear" w:pos="851"/>
        </w:tabs>
        <w:spacing w:after="0" w:line="240" w:lineRule="auto"/>
        <w:jc w:val="left"/>
        <w:rPr>
          <w:lang w:val="en-GB" w:eastAsia="de-DE"/>
        </w:rPr>
      </w:pPr>
      <w:r>
        <w:rPr>
          <w:lang w:val="en-GB" w:eastAsia="de-DE"/>
        </w:rPr>
        <w:br w:type="page"/>
      </w:r>
    </w:p>
    <w:p w14:paraId="5B2BC6A4" w14:textId="77777777" w:rsidR="009257B6" w:rsidRPr="009257B6" w:rsidRDefault="009257B6" w:rsidP="009257B6">
      <w:pPr>
        <w:rPr>
          <w:lang w:val="en-GB" w:eastAsia="de-DE"/>
        </w:rPr>
      </w:pPr>
    </w:p>
    <w:p w14:paraId="7CAF040E" w14:textId="05ACF6D9" w:rsidR="00F7330E" w:rsidRPr="003A1DA4" w:rsidRDefault="009257B6" w:rsidP="009675AA">
      <w:pPr>
        <w:pStyle w:val="Heading1"/>
        <w:numPr>
          <w:ilvl w:val="0"/>
          <w:numId w:val="0"/>
        </w:numPr>
        <w:ind w:left="432" w:hanging="432"/>
      </w:pPr>
      <w:bookmarkStart w:id="1" w:name="_Toc163133383"/>
      <w:proofErr w:type="spellStart"/>
      <w:r>
        <w:t>Inhaltserzeichnis</w:t>
      </w:r>
      <w:bookmarkEnd w:id="1"/>
      <w:proofErr w:type="spellEnd"/>
    </w:p>
    <w:p w14:paraId="1DF71A61" w14:textId="6F38B18C" w:rsidR="00A37F68" w:rsidRDefault="00104CD9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lang w:val="en-GB" w:eastAsia="en-GB"/>
          <w14:ligatures w14:val="standardContextual"/>
        </w:rPr>
      </w:pPr>
      <w:r w:rsidRPr="003A1DA4">
        <w:rPr>
          <w:lang w:val="en-GB"/>
        </w:rPr>
        <w:fldChar w:fldCharType="begin"/>
      </w:r>
      <w:r w:rsidRPr="003A1DA4">
        <w:rPr>
          <w:lang w:val="en-GB"/>
        </w:rPr>
        <w:instrText xml:space="preserve"> TOC \o "1-4" \h \z \u </w:instrText>
      </w:r>
      <w:r w:rsidRPr="003A1DA4">
        <w:rPr>
          <w:lang w:val="en-GB"/>
        </w:rPr>
        <w:fldChar w:fldCharType="separate"/>
      </w:r>
      <w:hyperlink w:anchor="_Toc163133382" w:history="1">
        <w:r w:rsidR="00A37F68" w:rsidRPr="00DA7A6F">
          <w:rPr>
            <w:rStyle w:val="Hyperlink"/>
            <w:noProof/>
          </w:rPr>
          <w:t>Zusammenfassung</w:t>
        </w:r>
        <w:r w:rsidR="00A37F68">
          <w:rPr>
            <w:noProof/>
            <w:webHidden/>
          </w:rPr>
          <w:tab/>
        </w:r>
        <w:r w:rsidR="00A37F68">
          <w:rPr>
            <w:noProof/>
            <w:webHidden/>
          </w:rPr>
          <w:fldChar w:fldCharType="begin"/>
        </w:r>
        <w:r w:rsidR="00A37F68">
          <w:rPr>
            <w:noProof/>
            <w:webHidden/>
          </w:rPr>
          <w:instrText xml:space="preserve"> PAGEREF _Toc163133382 \h </w:instrText>
        </w:r>
        <w:r w:rsidR="00A37F68">
          <w:rPr>
            <w:noProof/>
            <w:webHidden/>
          </w:rPr>
        </w:r>
        <w:r w:rsidR="00A37F68">
          <w:rPr>
            <w:noProof/>
            <w:webHidden/>
          </w:rPr>
          <w:fldChar w:fldCharType="separate"/>
        </w:r>
        <w:r w:rsidR="00A37F68">
          <w:rPr>
            <w:noProof/>
            <w:webHidden/>
          </w:rPr>
          <w:t>III</w:t>
        </w:r>
        <w:r w:rsidR="00A37F68">
          <w:rPr>
            <w:noProof/>
            <w:webHidden/>
          </w:rPr>
          <w:fldChar w:fldCharType="end"/>
        </w:r>
      </w:hyperlink>
    </w:p>
    <w:p w14:paraId="2BBBB0AA" w14:textId="5E385569" w:rsidR="00A37F68" w:rsidRDefault="00505DEF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lang w:val="en-GB" w:eastAsia="en-GB"/>
          <w14:ligatures w14:val="standardContextual"/>
        </w:rPr>
      </w:pPr>
      <w:hyperlink w:anchor="_Toc163133383" w:history="1">
        <w:r w:rsidR="00A37F68" w:rsidRPr="00DA7A6F">
          <w:rPr>
            <w:rStyle w:val="Hyperlink"/>
            <w:noProof/>
          </w:rPr>
          <w:t>Inhaltserzeichnis</w:t>
        </w:r>
        <w:r w:rsidR="00A37F68">
          <w:rPr>
            <w:noProof/>
            <w:webHidden/>
          </w:rPr>
          <w:tab/>
        </w:r>
        <w:r w:rsidR="00A37F68">
          <w:rPr>
            <w:noProof/>
            <w:webHidden/>
          </w:rPr>
          <w:fldChar w:fldCharType="begin"/>
        </w:r>
        <w:r w:rsidR="00A37F68">
          <w:rPr>
            <w:noProof/>
            <w:webHidden/>
          </w:rPr>
          <w:instrText xml:space="preserve"> PAGEREF _Toc163133383 \h </w:instrText>
        </w:r>
        <w:r w:rsidR="00A37F68">
          <w:rPr>
            <w:noProof/>
            <w:webHidden/>
          </w:rPr>
        </w:r>
        <w:r w:rsidR="00A37F68">
          <w:rPr>
            <w:noProof/>
            <w:webHidden/>
          </w:rPr>
          <w:fldChar w:fldCharType="separate"/>
        </w:r>
        <w:r w:rsidR="00A37F68">
          <w:rPr>
            <w:noProof/>
            <w:webHidden/>
          </w:rPr>
          <w:t>IV</w:t>
        </w:r>
        <w:r w:rsidR="00A37F68">
          <w:rPr>
            <w:noProof/>
            <w:webHidden/>
          </w:rPr>
          <w:fldChar w:fldCharType="end"/>
        </w:r>
      </w:hyperlink>
    </w:p>
    <w:p w14:paraId="5A7530CA" w14:textId="638F3469" w:rsidR="00A37F68" w:rsidRDefault="00505DEF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lang w:val="en-GB" w:eastAsia="en-GB"/>
          <w14:ligatures w14:val="standardContextual"/>
        </w:rPr>
      </w:pPr>
      <w:hyperlink w:anchor="_Toc163133384" w:history="1">
        <w:r w:rsidR="00A37F68" w:rsidRPr="00DA7A6F">
          <w:rPr>
            <w:rStyle w:val="Hyperlink"/>
            <w:noProof/>
          </w:rPr>
          <w:t>1</w:t>
        </w:r>
        <w:r w:rsidR="00A37F68">
          <w:rPr>
            <w:rFonts w:asciiTheme="minorHAnsi" w:eastAsiaTheme="minorEastAsia" w:hAnsiTheme="minorHAnsi" w:cstheme="minorBidi"/>
            <w:noProof/>
            <w:kern w:val="2"/>
            <w:sz w:val="24"/>
            <w:lang w:val="en-GB" w:eastAsia="en-GB"/>
            <w14:ligatures w14:val="standardContextual"/>
          </w:rPr>
          <w:tab/>
        </w:r>
        <w:r w:rsidR="00A37F68" w:rsidRPr="00DA7A6F">
          <w:rPr>
            <w:rStyle w:val="Hyperlink"/>
            <w:noProof/>
          </w:rPr>
          <w:t>Einleitung</w:t>
        </w:r>
        <w:r w:rsidR="00A37F68">
          <w:rPr>
            <w:noProof/>
            <w:webHidden/>
          </w:rPr>
          <w:tab/>
        </w:r>
        <w:r w:rsidR="00A37F68">
          <w:rPr>
            <w:noProof/>
            <w:webHidden/>
          </w:rPr>
          <w:fldChar w:fldCharType="begin"/>
        </w:r>
        <w:r w:rsidR="00A37F68">
          <w:rPr>
            <w:noProof/>
            <w:webHidden/>
          </w:rPr>
          <w:instrText xml:space="preserve"> PAGEREF _Toc163133384 \h </w:instrText>
        </w:r>
        <w:r w:rsidR="00A37F68">
          <w:rPr>
            <w:noProof/>
            <w:webHidden/>
          </w:rPr>
        </w:r>
        <w:r w:rsidR="00A37F68">
          <w:rPr>
            <w:noProof/>
            <w:webHidden/>
          </w:rPr>
          <w:fldChar w:fldCharType="separate"/>
        </w:r>
        <w:r w:rsidR="00A37F68">
          <w:rPr>
            <w:noProof/>
            <w:webHidden/>
          </w:rPr>
          <w:t>2</w:t>
        </w:r>
        <w:r w:rsidR="00A37F68">
          <w:rPr>
            <w:noProof/>
            <w:webHidden/>
          </w:rPr>
          <w:fldChar w:fldCharType="end"/>
        </w:r>
      </w:hyperlink>
    </w:p>
    <w:p w14:paraId="5CDD96B7" w14:textId="1024690C" w:rsidR="00A37F68" w:rsidRDefault="00505DEF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lang w:val="en-GB" w:eastAsia="en-GB"/>
          <w14:ligatures w14:val="standardContextual"/>
        </w:rPr>
      </w:pPr>
      <w:hyperlink w:anchor="_Toc163133385" w:history="1">
        <w:r w:rsidR="00A37F68" w:rsidRPr="00DA7A6F">
          <w:rPr>
            <w:rStyle w:val="Hyperlink"/>
            <w:noProof/>
          </w:rPr>
          <w:t>2</w:t>
        </w:r>
        <w:r w:rsidR="00A37F68">
          <w:rPr>
            <w:rFonts w:asciiTheme="minorHAnsi" w:eastAsiaTheme="minorEastAsia" w:hAnsiTheme="minorHAnsi" w:cstheme="minorBidi"/>
            <w:noProof/>
            <w:kern w:val="2"/>
            <w:sz w:val="24"/>
            <w:lang w:val="en-GB" w:eastAsia="en-GB"/>
            <w14:ligatures w14:val="standardContextual"/>
          </w:rPr>
          <w:tab/>
        </w:r>
        <w:r w:rsidR="00A37F68" w:rsidRPr="00DA7A6F">
          <w:rPr>
            <w:rStyle w:val="Hyperlink"/>
            <w:noProof/>
          </w:rPr>
          <w:t>…</w:t>
        </w:r>
        <w:r w:rsidR="00A37F68">
          <w:rPr>
            <w:noProof/>
            <w:webHidden/>
          </w:rPr>
          <w:tab/>
        </w:r>
        <w:r w:rsidR="00A37F68">
          <w:rPr>
            <w:noProof/>
            <w:webHidden/>
          </w:rPr>
          <w:fldChar w:fldCharType="begin"/>
        </w:r>
        <w:r w:rsidR="00A37F68">
          <w:rPr>
            <w:noProof/>
            <w:webHidden/>
          </w:rPr>
          <w:instrText xml:space="preserve"> PAGEREF _Toc163133385 \h </w:instrText>
        </w:r>
        <w:r w:rsidR="00A37F68">
          <w:rPr>
            <w:noProof/>
            <w:webHidden/>
          </w:rPr>
        </w:r>
        <w:r w:rsidR="00A37F68">
          <w:rPr>
            <w:noProof/>
            <w:webHidden/>
          </w:rPr>
          <w:fldChar w:fldCharType="separate"/>
        </w:r>
        <w:r w:rsidR="00A37F68">
          <w:rPr>
            <w:noProof/>
            <w:webHidden/>
          </w:rPr>
          <w:t>3</w:t>
        </w:r>
        <w:r w:rsidR="00A37F68">
          <w:rPr>
            <w:noProof/>
            <w:webHidden/>
          </w:rPr>
          <w:fldChar w:fldCharType="end"/>
        </w:r>
      </w:hyperlink>
    </w:p>
    <w:p w14:paraId="3BEBC272" w14:textId="14B0D06D" w:rsidR="00A37F68" w:rsidRDefault="00505DEF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noProof/>
          <w:kern w:val="2"/>
          <w:sz w:val="24"/>
          <w:lang w:val="en-GB" w:eastAsia="en-GB"/>
          <w14:ligatures w14:val="standardContextual"/>
        </w:rPr>
      </w:pPr>
      <w:hyperlink w:anchor="_Toc163133386" w:history="1">
        <w:r w:rsidR="00A37F68" w:rsidRPr="00DA7A6F">
          <w:rPr>
            <w:rStyle w:val="Hyperlink"/>
            <w:noProof/>
          </w:rPr>
          <w:t>2.1</w:t>
        </w:r>
        <w:r w:rsidR="00A37F68">
          <w:rPr>
            <w:rFonts w:asciiTheme="minorHAnsi" w:eastAsiaTheme="minorEastAsia" w:hAnsiTheme="minorHAnsi" w:cstheme="minorBidi"/>
            <w:noProof/>
            <w:kern w:val="2"/>
            <w:sz w:val="24"/>
            <w:lang w:val="en-GB" w:eastAsia="en-GB"/>
            <w14:ligatures w14:val="standardContextual"/>
          </w:rPr>
          <w:tab/>
        </w:r>
        <w:r w:rsidR="00A37F68" w:rsidRPr="00DA7A6F">
          <w:rPr>
            <w:rStyle w:val="Hyperlink"/>
            <w:noProof/>
          </w:rPr>
          <w:t>…</w:t>
        </w:r>
        <w:r w:rsidR="00A37F68">
          <w:rPr>
            <w:noProof/>
            <w:webHidden/>
          </w:rPr>
          <w:tab/>
        </w:r>
        <w:r w:rsidR="00A37F68">
          <w:rPr>
            <w:noProof/>
            <w:webHidden/>
          </w:rPr>
          <w:fldChar w:fldCharType="begin"/>
        </w:r>
        <w:r w:rsidR="00A37F68">
          <w:rPr>
            <w:noProof/>
            <w:webHidden/>
          </w:rPr>
          <w:instrText xml:space="preserve"> PAGEREF _Toc163133386 \h </w:instrText>
        </w:r>
        <w:r w:rsidR="00A37F68">
          <w:rPr>
            <w:noProof/>
            <w:webHidden/>
          </w:rPr>
        </w:r>
        <w:r w:rsidR="00A37F68">
          <w:rPr>
            <w:noProof/>
            <w:webHidden/>
          </w:rPr>
          <w:fldChar w:fldCharType="separate"/>
        </w:r>
        <w:r w:rsidR="00A37F68">
          <w:rPr>
            <w:noProof/>
            <w:webHidden/>
          </w:rPr>
          <w:t>3</w:t>
        </w:r>
        <w:r w:rsidR="00A37F68">
          <w:rPr>
            <w:noProof/>
            <w:webHidden/>
          </w:rPr>
          <w:fldChar w:fldCharType="end"/>
        </w:r>
      </w:hyperlink>
    </w:p>
    <w:p w14:paraId="5E8F72B1" w14:textId="5A2C2A1D" w:rsidR="00A37F68" w:rsidRDefault="00505DEF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noProof/>
          <w:kern w:val="2"/>
          <w:sz w:val="24"/>
          <w:lang w:val="en-GB" w:eastAsia="en-GB"/>
          <w14:ligatures w14:val="standardContextual"/>
        </w:rPr>
      </w:pPr>
      <w:hyperlink w:anchor="_Toc163133387" w:history="1">
        <w:r w:rsidR="00A37F68" w:rsidRPr="00DA7A6F">
          <w:rPr>
            <w:rStyle w:val="Hyperlink"/>
            <w:noProof/>
          </w:rPr>
          <w:t>2.2</w:t>
        </w:r>
        <w:r w:rsidR="00A37F68">
          <w:rPr>
            <w:rFonts w:asciiTheme="minorHAnsi" w:eastAsiaTheme="minorEastAsia" w:hAnsiTheme="minorHAnsi" w:cstheme="minorBidi"/>
            <w:noProof/>
            <w:kern w:val="2"/>
            <w:sz w:val="24"/>
            <w:lang w:val="en-GB" w:eastAsia="en-GB"/>
            <w14:ligatures w14:val="standardContextual"/>
          </w:rPr>
          <w:tab/>
        </w:r>
        <w:r w:rsidR="00A37F68" w:rsidRPr="00DA7A6F">
          <w:rPr>
            <w:rStyle w:val="Hyperlink"/>
            <w:noProof/>
          </w:rPr>
          <w:t>…</w:t>
        </w:r>
        <w:r w:rsidR="00A37F68">
          <w:rPr>
            <w:noProof/>
            <w:webHidden/>
          </w:rPr>
          <w:tab/>
        </w:r>
        <w:r w:rsidR="00A37F68">
          <w:rPr>
            <w:noProof/>
            <w:webHidden/>
          </w:rPr>
          <w:fldChar w:fldCharType="begin"/>
        </w:r>
        <w:r w:rsidR="00A37F68">
          <w:rPr>
            <w:noProof/>
            <w:webHidden/>
          </w:rPr>
          <w:instrText xml:space="preserve"> PAGEREF _Toc163133387 \h </w:instrText>
        </w:r>
        <w:r w:rsidR="00A37F68">
          <w:rPr>
            <w:noProof/>
            <w:webHidden/>
          </w:rPr>
        </w:r>
        <w:r w:rsidR="00A37F68">
          <w:rPr>
            <w:noProof/>
            <w:webHidden/>
          </w:rPr>
          <w:fldChar w:fldCharType="separate"/>
        </w:r>
        <w:r w:rsidR="00A37F68">
          <w:rPr>
            <w:noProof/>
            <w:webHidden/>
          </w:rPr>
          <w:t>3</w:t>
        </w:r>
        <w:r w:rsidR="00A37F68">
          <w:rPr>
            <w:noProof/>
            <w:webHidden/>
          </w:rPr>
          <w:fldChar w:fldCharType="end"/>
        </w:r>
      </w:hyperlink>
    </w:p>
    <w:p w14:paraId="402FE3FE" w14:textId="211E1EDB" w:rsidR="00A37F68" w:rsidRDefault="00505DEF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lang w:val="en-GB" w:eastAsia="en-GB"/>
          <w14:ligatures w14:val="standardContextual"/>
        </w:rPr>
      </w:pPr>
      <w:hyperlink w:anchor="_Toc163133388" w:history="1">
        <w:r w:rsidR="00A37F68" w:rsidRPr="00DA7A6F">
          <w:rPr>
            <w:rStyle w:val="Hyperlink"/>
            <w:noProof/>
          </w:rPr>
          <w:t>3</w:t>
        </w:r>
        <w:r w:rsidR="00A37F68">
          <w:rPr>
            <w:rFonts w:asciiTheme="minorHAnsi" w:eastAsiaTheme="minorEastAsia" w:hAnsiTheme="minorHAnsi" w:cstheme="minorBidi"/>
            <w:noProof/>
            <w:kern w:val="2"/>
            <w:sz w:val="24"/>
            <w:lang w:val="en-GB" w:eastAsia="en-GB"/>
            <w14:ligatures w14:val="standardContextual"/>
          </w:rPr>
          <w:tab/>
        </w:r>
        <w:r w:rsidR="00A37F68" w:rsidRPr="00DA7A6F">
          <w:rPr>
            <w:rStyle w:val="Hyperlink"/>
            <w:noProof/>
          </w:rPr>
          <w:t>…</w:t>
        </w:r>
        <w:r w:rsidR="00A37F68">
          <w:rPr>
            <w:noProof/>
            <w:webHidden/>
          </w:rPr>
          <w:tab/>
        </w:r>
        <w:r w:rsidR="00A37F68">
          <w:rPr>
            <w:noProof/>
            <w:webHidden/>
          </w:rPr>
          <w:fldChar w:fldCharType="begin"/>
        </w:r>
        <w:r w:rsidR="00A37F68">
          <w:rPr>
            <w:noProof/>
            <w:webHidden/>
          </w:rPr>
          <w:instrText xml:space="preserve"> PAGEREF _Toc163133388 \h </w:instrText>
        </w:r>
        <w:r w:rsidR="00A37F68">
          <w:rPr>
            <w:noProof/>
            <w:webHidden/>
          </w:rPr>
        </w:r>
        <w:r w:rsidR="00A37F68">
          <w:rPr>
            <w:noProof/>
            <w:webHidden/>
          </w:rPr>
          <w:fldChar w:fldCharType="separate"/>
        </w:r>
        <w:r w:rsidR="00A37F68">
          <w:rPr>
            <w:noProof/>
            <w:webHidden/>
          </w:rPr>
          <w:t>4</w:t>
        </w:r>
        <w:r w:rsidR="00A37F68">
          <w:rPr>
            <w:noProof/>
            <w:webHidden/>
          </w:rPr>
          <w:fldChar w:fldCharType="end"/>
        </w:r>
      </w:hyperlink>
    </w:p>
    <w:p w14:paraId="084A4C23" w14:textId="4876DB4F" w:rsidR="00A37F68" w:rsidRDefault="00505DEF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lang w:val="en-GB" w:eastAsia="en-GB"/>
          <w14:ligatures w14:val="standardContextual"/>
        </w:rPr>
      </w:pPr>
      <w:hyperlink w:anchor="_Toc163133389" w:history="1">
        <w:r w:rsidR="00A37F68" w:rsidRPr="00DA7A6F">
          <w:rPr>
            <w:rStyle w:val="Hyperlink"/>
            <w:noProof/>
          </w:rPr>
          <w:t>4</w:t>
        </w:r>
        <w:r w:rsidR="00A37F68">
          <w:rPr>
            <w:rFonts w:asciiTheme="minorHAnsi" w:eastAsiaTheme="minorEastAsia" w:hAnsiTheme="minorHAnsi" w:cstheme="minorBidi"/>
            <w:noProof/>
            <w:kern w:val="2"/>
            <w:sz w:val="24"/>
            <w:lang w:val="en-GB" w:eastAsia="en-GB"/>
            <w14:ligatures w14:val="standardContextual"/>
          </w:rPr>
          <w:tab/>
        </w:r>
        <w:r w:rsidR="00A37F68" w:rsidRPr="00DA7A6F">
          <w:rPr>
            <w:rStyle w:val="Hyperlink"/>
            <w:noProof/>
          </w:rPr>
          <w:t>Abschluss</w:t>
        </w:r>
        <w:r w:rsidR="00A37F68">
          <w:rPr>
            <w:noProof/>
            <w:webHidden/>
          </w:rPr>
          <w:tab/>
        </w:r>
        <w:r w:rsidR="00A37F68">
          <w:rPr>
            <w:noProof/>
            <w:webHidden/>
          </w:rPr>
          <w:fldChar w:fldCharType="begin"/>
        </w:r>
        <w:r w:rsidR="00A37F68">
          <w:rPr>
            <w:noProof/>
            <w:webHidden/>
          </w:rPr>
          <w:instrText xml:space="preserve"> PAGEREF _Toc163133389 \h </w:instrText>
        </w:r>
        <w:r w:rsidR="00A37F68">
          <w:rPr>
            <w:noProof/>
            <w:webHidden/>
          </w:rPr>
        </w:r>
        <w:r w:rsidR="00A37F68">
          <w:rPr>
            <w:noProof/>
            <w:webHidden/>
          </w:rPr>
          <w:fldChar w:fldCharType="separate"/>
        </w:r>
        <w:r w:rsidR="00A37F68">
          <w:rPr>
            <w:noProof/>
            <w:webHidden/>
          </w:rPr>
          <w:t>5</w:t>
        </w:r>
        <w:r w:rsidR="00A37F68">
          <w:rPr>
            <w:noProof/>
            <w:webHidden/>
          </w:rPr>
          <w:fldChar w:fldCharType="end"/>
        </w:r>
      </w:hyperlink>
    </w:p>
    <w:p w14:paraId="25578B6C" w14:textId="7E51C1F7" w:rsidR="00A37F68" w:rsidRDefault="00505DEF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lang w:val="en-GB" w:eastAsia="en-GB"/>
          <w14:ligatures w14:val="standardContextual"/>
        </w:rPr>
      </w:pPr>
      <w:hyperlink w:anchor="_Toc163133390" w:history="1">
        <w:r w:rsidR="00A37F68" w:rsidRPr="00DA7A6F">
          <w:rPr>
            <w:rStyle w:val="Hyperlink"/>
            <w:noProof/>
          </w:rPr>
          <w:t>Literatur</w:t>
        </w:r>
        <w:r w:rsidR="00A37F68">
          <w:rPr>
            <w:noProof/>
            <w:webHidden/>
          </w:rPr>
          <w:tab/>
        </w:r>
        <w:r w:rsidR="00A37F68">
          <w:rPr>
            <w:noProof/>
            <w:webHidden/>
          </w:rPr>
          <w:fldChar w:fldCharType="begin"/>
        </w:r>
        <w:r w:rsidR="00A37F68">
          <w:rPr>
            <w:noProof/>
            <w:webHidden/>
          </w:rPr>
          <w:instrText xml:space="preserve"> PAGEREF _Toc163133390 \h </w:instrText>
        </w:r>
        <w:r w:rsidR="00A37F68">
          <w:rPr>
            <w:noProof/>
            <w:webHidden/>
          </w:rPr>
        </w:r>
        <w:r w:rsidR="00A37F68">
          <w:rPr>
            <w:noProof/>
            <w:webHidden/>
          </w:rPr>
          <w:fldChar w:fldCharType="separate"/>
        </w:r>
        <w:r w:rsidR="00A37F68">
          <w:rPr>
            <w:noProof/>
            <w:webHidden/>
          </w:rPr>
          <w:t>6</w:t>
        </w:r>
        <w:r w:rsidR="00A37F68">
          <w:rPr>
            <w:noProof/>
            <w:webHidden/>
          </w:rPr>
          <w:fldChar w:fldCharType="end"/>
        </w:r>
      </w:hyperlink>
    </w:p>
    <w:p w14:paraId="2A8C6442" w14:textId="4FAE7D3C" w:rsidR="00A37F68" w:rsidRDefault="00505DEF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lang w:val="en-GB" w:eastAsia="en-GB"/>
          <w14:ligatures w14:val="standardContextual"/>
        </w:rPr>
      </w:pPr>
      <w:hyperlink w:anchor="_Toc163133391" w:history="1">
        <w:r w:rsidR="00A37F68" w:rsidRPr="00DA7A6F">
          <w:rPr>
            <w:rStyle w:val="Hyperlink"/>
            <w:noProof/>
          </w:rPr>
          <w:t>Abkürzungen (optional)</w:t>
        </w:r>
        <w:r w:rsidR="00A37F68">
          <w:rPr>
            <w:noProof/>
            <w:webHidden/>
          </w:rPr>
          <w:tab/>
        </w:r>
        <w:r w:rsidR="00A37F68">
          <w:rPr>
            <w:noProof/>
            <w:webHidden/>
          </w:rPr>
          <w:fldChar w:fldCharType="begin"/>
        </w:r>
        <w:r w:rsidR="00A37F68">
          <w:rPr>
            <w:noProof/>
            <w:webHidden/>
          </w:rPr>
          <w:instrText xml:space="preserve"> PAGEREF _Toc163133391 \h </w:instrText>
        </w:r>
        <w:r w:rsidR="00A37F68">
          <w:rPr>
            <w:noProof/>
            <w:webHidden/>
          </w:rPr>
        </w:r>
        <w:r w:rsidR="00A37F68">
          <w:rPr>
            <w:noProof/>
            <w:webHidden/>
          </w:rPr>
          <w:fldChar w:fldCharType="separate"/>
        </w:r>
        <w:r w:rsidR="00A37F68">
          <w:rPr>
            <w:noProof/>
            <w:webHidden/>
          </w:rPr>
          <w:t>7</w:t>
        </w:r>
        <w:r w:rsidR="00A37F68">
          <w:rPr>
            <w:noProof/>
            <w:webHidden/>
          </w:rPr>
          <w:fldChar w:fldCharType="end"/>
        </w:r>
      </w:hyperlink>
    </w:p>
    <w:p w14:paraId="66EF1064" w14:textId="28DCBB42" w:rsidR="00A37F68" w:rsidRDefault="00505DEF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lang w:val="en-GB" w:eastAsia="en-GB"/>
          <w14:ligatures w14:val="standardContextual"/>
        </w:rPr>
      </w:pPr>
      <w:hyperlink w:anchor="_Toc163133392" w:history="1">
        <w:r w:rsidR="00A37F68" w:rsidRPr="00DA7A6F">
          <w:rPr>
            <w:rStyle w:val="Hyperlink"/>
            <w:noProof/>
          </w:rPr>
          <w:t>Abbildungen (optional)</w:t>
        </w:r>
        <w:r w:rsidR="00A37F68">
          <w:rPr>
            <w:noProof/>
            <w:webHidden/>
          </w:rPr>
          <w:tab/>
        </w:r>
        <w:r w:rsidR="00A37F68">
          <w:rPr>
            <w:noProof/>
            <w:webHidden/>
          </w:rPr>
          <w:fldChar w:fldCharType="begin"/>
        </w:r>
        <w:r w:rsidR="00A37F68">
          <w:rPr>
            <w:noProof/>
            <w:webHidden/>
          </w:rPr>
          <w:instrText xml:space="preserve"> PAGEREF _Toc163133392 \h </w:instrText>
        </w:r>
        <w:r w:rsidR="00A37F68">
          <w:rPr>
            <w:noProof/>
            <w:webHidden/>
          </w:rPr>
        </w:r>
        <w:r w:rsidR="00A37F68">
          <w:rPr>
            <w:noProof/>
            <w:webHidden/>
          </w:rPr>
          <w:fldChar w:fldCharType="separate"/>
        </w:r>
        <w:r w:rsidR="00A37F68">
          <w:rPr>
            <w:noProof/>
            <w:webHidden/>
          </w:rPr>
          <w:t>8</w:t>
        </w:r>
        <w:r w:rsidR="00A37F68">
          <w:rPr>
            <w:noProof/>
            <w:webHidden/>
          </w:rPr>
          <w:fldChar w:fldCharType="end"/>
        </w:r>
      </w:hyperlink>
    </w:p>
    <w:p w14:paraId="7C54B30D" w14:textId="13E208D5" w:rsidR="00A37F68" w:rsidRDefault="00505DEF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lang w:val="en-GB" w:eastAsia="en-GB"/>
          <w14:ligatures w14:val="standardContextual"/>
        </w:rPr>
      </w:pPr>
      <w:hyperlink w:anchor="_Toc163133393" w:history="1">
        <w:r w:rsidR="00A37F68" w:rsidRPr="00DA7A6F">
          <w:rPr>
            <w:rStyle w:val="Hyperlink"/>
            <w:noProof/>
          </w:rPr>
          <w:t>Tabellen (optional)</w:t>
        </w:r>
        <w:r w:rsidR="00A37F68">
          <w:rPr>
            <w:noProof/>
            <w:webHidden/>
          </w:rPr>
          <w:tab/>
        </w:r>
        <w:r w:rsidR="00A37F68">
          <w:rPr>
            <w:noProof/>
            <w:webHidden/>
          </w:rPr>
          <w:fldChar w:fldCharType="begin"/>
        </w:r>
        <w:r w:rsidR="00A37F68">
          <w:rPr>
            <w:noProof/>
            <w:webHidden/>
          </w:rPr>
          <w:instrText xml:space="preserve"> PAGEREF _Toc163133393 \h </w:instrText>
        </w:r>
        <w:r w:rsidR="00A37F68">
          <w:rPr>
            <w:noProof/>
            <w:webHidden/>
          </w:rPr>
        </w:r>
        <w:r w:rsidR="00A37F68">
          <w:rPr>
            <w:noProof/>
            <w:webHidden/>
          </w:rPr>
          <w:fldChar w:fldCharType="separate"/>
        </w:r>
        <w:r w:rsidR="00A37F68">
          <w:rPr>
            <w:noProof/>
            <w:webHidden/>
          </w:rPr>
          <w:t>9</w:t>
        </w:r>
        <w:r w:rsidR="00A37F68">
          <w:rPr>
            <w:noProof/>
            <w:webHidden/>
          </w:rPr>
          <w:fldChar w:fldCharType="end"/>
        </w:r>
      </w:hyperlink>
    </w:p>
    <w:p w14:paraId="5865FB0C" w14:textId="4E004312" w:rsidR="00A37F68" w:rsidRDefault="00505DEF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lang w:val="en-GB" w:eastAsia="en-GB"/>
          <w14:ligatures w14:val="standardContextual"/>
        </w:rPr>
      </w:pPr>
      <w:hyperlink w:anchor="_Toc163133394" w:history="1">
        <w:r w:rsidR="00A37F68" w:rsidRPr="00DA7A6F">
          <w:rPr>
            <w:rStyle w:val="Hyperlink"/>
            <w:noProof/>
          </w:rPr>
          <w:t>Anhang/Anhänge</w:t>
        </w:r>
        <w:r w:rsidR="00A37F68">
          <w:rPr>
            <w:noProof/>
            <w:webHidden/>
          </w:rPr>
          <w:tab/>
        </w:r>
        <w:r w:rsidR="00A37F68">
          <w:rPr>
            <w:noProof/>
            <w:webHidden/>
          </w:rPr>
          <w:fldChar w:fldCharType="begin"/>
        </w:r>
        <w:r w:rsidR="00A37F68">
          <w:rPr>
            <w:noProof/>
            <w:webHidden/>
          </w:rPr>
          <w:instrText xml:space="preserve"> PAGEREF _Toc163133394 \h </w:instrText>
        </w:r>
        <w:r w:rsidR="00A37F68">
          <w:rPr>
            <w:noProof/>
            <w:webHidden/>
          </w:rPr>
        </w:r>
        <w:r w:rsidR="00A37F68">
          <w:rPr>
            <w:noProof/>
            <w:webHidden/>
          </w:rPr>
          <w:fldChar w:fldCharType="separate"/>
        </w:r>
        <w:r w:rsidR="00A37F68">
          <w:rPr>
            <w:noProof/>
            <w:webHidden/>
          </w:rPr>
          <w:t>10</w:t>
        </w:r>
        <w:r w:rsidR="00A37F68">
          <w:rPr>
            <w:noProof/>
            <w:webHidden/>
          </w:rPr>
          <w:fldChar w:fldCharType="end"/>
        </w:r>
      </w:hyperlink>
    </w:p>
    <w:p w14:paraId="3D6A5401" w14:textId="5B5CE8FA" w:rsidR="00A3418E" w:rsidRPr="003A1DA4" w:rsidRDefault="00104CD9" w:rsidP="00F7330E">
      <w:pPr>
        <w:pStyle w:val="BodyText"/>
        <w:rPr>
          <w:lang w:val="en-GB"/>
        </w:rPr>
      </w:pPr>
      <w:r w:rsidRPr="003A1DA4">
        <w:rPr>
          <w:lang w:val="en-GB"/>
        </w:rPr>
        <w:fldChar w:fldCharType="end"/>
      </w:r>
    </w:p>
    <w:p w14:paraId="3325925E" w14:textId="77777777" w:rsidR="00F7330E" w:rsidRPr="003A1DA4" w:rsidRDefault="00F7330E" w:rsidP="005500E7">
      <w:pPr>
        <w:rPr>
          <w:lang w:val="en-GB"/>
        </w:rPr>
      </w:pPr>
    </w:p>
    <w:p w14:paraId="436CE396" w14:textId="77777777" w:rsidR="00F7330E" w:rsidRPr="003A1DA4" w:rsidRDefault="00F7330E" w:rsidP="005500E7">
      <w:pPr>
        <w:rPr>
          <w:lang w:val="en-GB"/>
        </w:rPr>
        <w:sectPr w:rsidR="00F7330E" w:rsidRPr="003A1DA4" w:rsidSect="00463AF1">
          <w:headerReference w:type="default" r:id="rId15"/>
          <w:footerReference w:type="default" r:id="rId16"/>
          <w:headerReference w:type="first" r:id="rId17"/>
          <w:footerReference w:type="first" r:id="rId18"/>
          <w:pgSz w:w="11907" w:h="16840" w:code="9"/>
          <w:pgMar w:top="1701" w:right="851" w:bottom="1588" w:left="1418" w:header="680" w:footer="1021" w:gutter="0"/>
          <w:pgNumType w:fmt="upperRoman"/>
          <w:cols w:space="708"/>
          <w:docGrid w:linePitch="360"/>
        </w:sectPr>
      </w:pPr>
    </w:p>
    <w:p w14:paraId="2185F2F0" w14:textId="77777777" w:rsidR="004E3DC9" w:rsidRPr="003A1DA4" w:rsidRDefault="004E3DC9" w:rsidP="004E3DC9">
      <w:pPr>
        <w:rPr>
          <w:lang w:val="en-GB"/>
        </w:rPr>
      </w:pPr>
    </w:p>
    <w:p w14:paraId="4363B740" w14:textId="56C166C0" w:rsidR="00975D4A" w:rsidRDefault="009257B6" w:rsidP="009257B6">
      <w:pPr>
        <w:pStyle w:val="Heading1"/>
      </w:pPr>
      <w:bookmarkStart w:id="2" w:name="_Toc163133384"/>
      <w:proofErr w:type="spellStart"/>
      <w:r>
        <w:t>Einleitung</w:t>
      </w:r>
      <w:bookmarkEnd w:id="2"/>
      <w:proofErr w:type="spellEnd"/>
    </w:p>
    <w:p w14:paraId="39F9F642" w14:textId="77777777" w:rsidR="009257B6" w:rsidRPr="009257B6" w:rsidRDefault="009257B6" w:rsidP="009257B6">
      <w:pPr>
        <w:rPr>
          <w:lang w:val="en-GB"/>
        </w:rPr>
      </w:pPr>
      <w:r w:rsidRPr="009257B6">
        <w:rPr>
          <w:lang w:val="en-GB"/>
        </w:rPr>
        <w:t xml:space="preserve">Lorem ipsum </w:t>
      </w:r>
      <w:proofErr w:type="spellStart"/>
      <w:r w:rsidRPr="009257B6">
        <w:rPr>
          <w:lang w:val="en-GB"/>
        </w:rPr>
        <w:t>dolor</w:t>
      </w:r>
      <w:proofErr w:type="spellEnd"/>
      <w:r w:rsidRPr="009257B6">
        <w:rPr>
          <w:lang w:val="en-GB"/>
        </w:rPr>
        <w:t xml:space="preserve"> sit </w:t>
      </w:r>
      <w:proofErr w:type="spellStart"/>
      <w:r w:rsidRPr="009257B6">
        <w:rPr>
          <w:lang w:val="en-GB"/>
        </w:rPr>
        <w:t>amet</w:t>
      </w:r>
      <w:proofErr w:type="spellEnd"/>
      <w:r w:rsidRPr="009257B6">
        <w:rPr>
          <w:lang w:val="en-GB"/>
        </w:rPr>
        <w:t xml:space="preserve">, </w:t>
      </w:r>
      <w:proofErr w:type="spellStart"/>
      <w:r w:rsidRPr="009257B6">
        <w:rPr>
          <w:lang w:val="en-GB"/>
        </w:rPr>
        <w:t>consetetur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sadipscing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elitr</w:t>
      </w:r>
      <w:proofErr w:type="spellEnd"/>
      <w:r w:rsidRPr="009257B6">
        <w:rPr>
          <w:lang w:val="en-GB"/>
        </w:rPr>
        <w:t xml:space="preserve">, </w:t>
      </w:r>
      <w:proofErr w:type="spellStart"/>
      <w:r w:rsidRPr="009257B6">
        <w:rPr>
          <w:lang w:val="en-GB"/>
        </w:rPr>
        <w:t>sed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diam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nonumy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eirmod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tempor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invidunt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ut</w:t>
      </w:r>
      <w:proofErr w:type="spellEnd"/>
      <w:r w:rsidRPr="009257B6">
        <w:rPr>
          <w:lang w:val="en-GB"/>
        </w:rPr>
        <w:t xml:space="preserve"> labore et dolore magna </w:t>
      </w:r>
      <w:proofErr w:type="spellStart"/>
      <w:r w:rsidRPr="009257B6">
        <w:rPr>
          <w:lang w:val="en-GB"/>
        </w:rPr>
        <w:t>aliquyam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erat</w:t>
      </w:r>
      <w:proofErr w:type="spellEnd"/>
      <w:r w:rsidRPr="009257B6">
        <w:rPr>
          <w:lang w:val="en-GB"/>
        </w:rPr>
        <w:t xml:space="preserve">, </w:t>
      </w:r>
      <w:proofErr w:type="spellStart"/>
      <w:r w:rsidRPr="009257B6">
        <w:rPr>
          <w:lang w:val="en-GB"/>
        </w:rPr>
        <w:t>sed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diam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voluptua</w:t>
      </w:r>
      <w:proofErr w:type="spellEnd"/>
      <w:r w:rsidRPr="009257B6">
        <w:rPr>
          <w:lang w:val="en-GB"/>
        </w:rPr>
        <w:t xml:space="preserve">. </w:t>
      </w:r>
      <w:r w:rsidRPr="00CD787F">
        <w:rPr>
          <w:lang w:val="fr-CH"/>
        </w:rPr>
        <w:t xml:space="preserve">At </w:t>
      </w:r>
      <w:proofErr w:type="spellStart"/>
      <w:r w:rsidRPr="00CD787F">
        <w:rPr>
          <w:lang w:val="fr-CH"/>
        </w:rPr>
        <w:t>vero</w:t>
      </w:r>
      <w:proofErr w:type="spellEnd"/>
      <w:r w:rsidRPr="00CD787F">
        <w:rPr>
          <w:lang w:val="fr-CH"/>
        </w:rPr>
        <w:t xml:space="preserve"> </w:t>
      </w:r>
      <w:proofErr w:type="spellStart"/>
      <w:r w:rsidRPr="00CD787F">
        <w:rPr>
          <w:lang w:val="fr-CH"/>
        </w:rPr>
        <w:t>eos</w:t>
      </w:r>
      <w:proofErr w:type="spellEnd"/>
      <w:r w:rsidRPr="00CD787F">
        <w:rPr>
          <w:lang w:val="fr-CH"/>
        </w:rPr>
        <w:t xml:space="preserve"> et </w:t>
      </w:r>
      <w:proofErr w:type="spellStart"/>
      <w:r w:rsidRPr="00CD787F">
        <w:rPr>
          <w:lang w:val="fr-CH"/>
        </w:rPr>
        <w:t>accusam</w:t>
      </w:r>
      <w:proofErr w:type="spellEnd"/>
      <w:r w:rsidRPr="00CD787F">
        <w:rPr>
          <w:lang w:val="fr-CH"/>
        </w:rPr>
        <w:t xml:space="preserve"> et </w:t>
      </w:r>
      <w:proofErr w:type="spellStart"/>
      <w:r w:rsidRPr="00CD787F">
        <w:rPr>
          <w:lang w:val="fr-CH"/>
        </w:rPr>
        <w:t>justo</w:t>
      </w:r>
      <w:proofErr w:type="spellEnd"/>
      <w:r w:rsidRPr="00CD787F">
        <w:rPr>
          <w:lang w:val="fr-CH"/>
        </w:rPr>
        <w:t xml:space="preserve"> duo </w:t>
      </w:r>
      <w:proofErr w:type="spellStart"/>
      <w:r w:rsidRPr="00CD787F">
        <w:rPr>
          <w:lang w:val="fr-CH"/>
        </w:rPr>
        <w:t>dolores</w:t>
      </w:r>
      <w:proofErr w:type="spellEnd"/>
      <w:r w:rsidRPr="00CD787F">
        <w:rPr>
          <w:lang w:val="fr-CH"/>
        </w:rPr>
        <w:t xml:space="preserve"> et </w:t>
      </w:r>
      <w:proofErr w:type="spellStart"/>
      <w:r w:rsidRPr="00CD787F">
        <w:rPr>
          <w:lang w:val="fr-CH"/>
        </w:rPr>
        <w:t>ea</w:t>
      </w:r>
      <w:proofErr w:type="spellEnd"/>
      <w:r w:rsidRPr="00CD787F">
        <w:rPr>
          <w:lang w:val="fr-CH"/>
        </w:rPr>
        <w:t xml:space="preserve"> </w:t>
      </w:r>
      <w:proofErr w:type="spellStart"/>
      <w:r w:rsidRPr="00CD787F">
        <w:rPr>
          <w:lang w:val="fr-CH"/>
        </w:rPr>
        <w:t>rebum</w:t>
      </w:r>
      <w:proofErr w:type="spellEnd"/>
      <w:r w:rsidRPr="00CD787F">
        <w:rPr>
          <w:lang w:val="fr-CH"/>
        </w:rPr>
        <w:t xml:space="preserve">. </w:t>
      </w:r>
      <w:r w:rsidRPr="009257B6">
        <w:rPr>
          <w:lang w:val="en-GB"/>
        </w:rPr>
        <w:t xml:space="preserve">Stet </w:t>
      </w:r>
      <w:proofErr w:type="spellStart"/>
      <w:r w:rsidRPr="009257B6">
        <w:rPr>
          <w:lang w:val="en-GB"/>
        </w:rPr>
        <w:t>clita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kasd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gubergren</w:t>
      </w:r>
      <w:proofErr w:type="spellEnd"/>
      <w:r w:rsidRPr="009257B6">
        <w:rPr>
          <w:lang w:val="en-GB"/>
        </w:rPr>
        <w:t xml:space="preserve">, no sea </w:t>
      </w:r>
      <w:proofErr w:type="spellStart"/>
      <w:r w:rsidRPr="009257B6">
        <w:rPr>
          <w:lang w:val="en-GB"/>
        </w:rPr>
        <w:t>takimata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sanctus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est</w:t>
      </w:r>
      <w:proofErr w:type="spellEnd"/>
      <w:r w:rsidRPr="009257B6">
        <w:rPr>
          <w:lang w:val="en-GB"/>
        </w:rPr>
        <w:t xml:space="preserve"> Lorem ipsum </w:t>
      </w:r>
      <w:proofErr w:type="spellStart"/>
      <w:r w:rsidRPr="009257B6">
        <w:rPr>
          <w:lang w:val="en-GB"/>
        </w:rPr>
        <w:t>dolor</w:t>
      </w:r>
      <w:proofErr w:type="spellEnd"/>
      <w:r w:rsidRPr="009257B6">
        <w:rPr>
          <w:lang w:val="en-GB"/>
        </w:rPr>
        <w:t xml:space="preserve"> </w:t>
      </w:r>
      <w:proofErr w:type="gramStart"/>
      <w:r w:rsidRPr="009257B6">
        <w:rPr>
          <w:lang w:val="en-GB"/>
        </w:rPr>
        <w:t>sit</w:t>
      </w:r>
      <w:proofErr w:type="gram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amet</w:t>
      </w:r>
      <w:proofErr w:type="spellEnd"/>
      <w:r w:rsidRPr="009257B6">
        <w:rPr>
          <w:lang w:val="en-GB"/>
        </w:rPr>
        <w:t xml:space="preserve">. Lorem ipsum </w:t>
      </w:r>
      <w:proofErr w:type="spellStart"/>
      <w:r w:rsidRPr="009257B6">
        <w:rPr>
          <w:lang w:val="en-GB"/>
        </w:rPr>
        <w:t>dolor</w:t>
      </w:r>
      <w:proofErr w:type="spellEnd"/>
      <w:r w:rsidRPr="009257B6">
        <w:rPr>
          <w:lang w:val="en-GB"/>
        </w:rPr>
        <w:t xml:space="preserve"> sit </w:t>
      </w:r>
      <w:proofErr w:type="spellStart"/>
      <w:r w:rsidRPr="009257B6">
        <w:rPr>
          <w:lang w:val="en-GB"/>
        </w:rPr>
        <w:t>amet</w:t>
      </w:r>
      <w:proofErr w:type="spellEnd"/>
      <w:r w:rsidRPr="009257B6">
        <w:rPr>
          <w:lang w:val="en-GB"/>
        </w:rPr>
        <w:t xml:space="preserve">, </w:t>
      </w:r>
      <w:proofErr w:type="spellStart"/>
      <w:r w:rsidRPr="009257B6">
        <w:rPr>
          <w:lang w:val="en-GB"/>
        </w:rPr>
        <w:t>consetetur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sadipscing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elitr</w:t>
      </w:r>
      <w:proofErr w:type="spellEnd"/>
      <w:r w:rsidRPr="009257B6">
        <w:rPr>
          <w:lang w:val="en-GB"/>
        </w:rPr>
        <w:t xml:space="preserve">, </w:t>
      </w:r>
      <w:proofErr w:type="spellStart"/>
      <w:r w:rsidRPr="009257B6">
        <w:rPr>
          <w:lang w:val="en-GB"/>
        </w:rPr>
        <w:t>sed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diam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nonumy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eirmod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tempor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invidunt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ut</w:t>
      </w:r>
      <w:proofErr w:type="spellEnd"/>
      <w:r w:rsidRPr="009257B6">
        <w:rPr>
          <w:lang w:val="en-GB"/>
        </w:rPr>
        <w:t xml:space="preserve"> labore et dolore magna </w:t>
      </w:r>
      <w:proofErr w:type="spellStart"/>
      <w:r w:rsidRPr="009257B6">
        <w:rPr>
          <w:lang w:val="en-GB"/>
        </w:rPr>
        <w:t>aliquyam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erat</w:t>
      </w:r>
      <w:proofErr w:type="spellEnd"/>
      <w:r w:rsidRPr="009257B6">
        <w:rPr>
          <w:lang w:val="en-GB"/>
        </w:rPr>
        <w:t xml:space="preserve">, </w:t>
      </w:r>
      <w:proofErr w:type="spellStart"/>
      <w:r w:rsidRPr="009257B6">
        <w:rPr>
          <w:lang w:val="en-GB"/>
        </w:rPr>
        <w:t>sed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diam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voluptua</w:t>
      </w:r>
      <w:proofErr w:type="spellEnd"/>
      <w:r w:rsidRPr="009257B6">
        <w:rPr>
          <w:lang w:val="en-GB"/>
        </w:rPr>
        <w:t xml:space="preserve">. </w:t>
      </w:r>
      <w:r w:rsidRPr="00CD787F">
        <w:rPr>
          <w:lang w:val="fr-CH"/>
        </w:rPr>
        <w:t xml:space="preserve">At </w:t>
      </w:r>
      <w:proofErr w:type="spellStart"/>
      <w:r w:rsidRPr="00CD787F">
        <w:rPr>
          <w:lang w:val="fr-CH"/>
        </w:rPr>
        <w:t>vero</w:t>
      </w:r>
      <w:proofErr w:type="spellEnd"/>
      <w:r w:rsidRPr="00CD787F">
        <w:rPr>
          <w:lang w:val="fr-CH"/>
        </w:rPr>
        <w:t xml:space="preserve"> </w:t>
      </w:r>
      <w:proofErr w:type="spellStart"/>
      <w:r w:rsidRPr="00CD787F">
        <w:rPr>
          <w:lang w:val="fr-CH"/>
        </w:rPr>
        <w:t>eos</w:t>
      </w:r>
      <w:proofErr w:type="spellEnd"/>
      <w:r w:rsidRPr="00CD787F">
        <w:rPr>
          <w:lang w:val="fr-CH"/>
        </w:rPr>
        <w:t xml:space="preserve"> et </w:t>
      </w:r>
      <w:proofErr w:type="spellStart"/>
      <w:r w:rsidRPr="00CD787F">
        <w:rPr>
          <w:lang w:val="fr-CH"/>
        </w:rPr>
        <w:t>accusam</w:t>
      </w:r>
      <w:proofErr w:type="spellEnd"/>
      <w:r w:rsidRPr="00CD787F">
        <w:rPr>
          <w:lang w:val="fr-CH"/>
        </w:rPr>
        <w:t xml:space="preserve"> et </w:t>
      </w:r>
      <w:proofErr w:type="spellStart"/>
      <w:r w:rsidRPr="00CD787F">
        <w:rPr>
          <w:lang w:val="fr-CH"/>
        </w:rPr>
        <w:t>justo</w:t>
      </w:r>
      <w:proofErr w:type="spellEnd"/>
      <w:r w:rsidRPr="00CD787F">
        <w:rPr>
          <w:lang w:val="fr-CH"/>
        </w:rPr>
        <w:t xml:space="preserve"> duo </w:t>
      </w:r>
      <w:proofErr w:type="spellStart"/>
      <w:r w:rsidRPr="00CD787F">
        <w:rPr>
          <w:lang w:val="fr-CH"/>
        </w:rPr>
        <w:t>dolores</w:t>
      </w:r>
      <w:proofErr w:type="spellEnd"/>
      <w:r w:rsidRPr="00CD787F">
        <w:rPr>
          <w:lang w:val="fr-CH"/>
        </w:rPr>
        <w:t xml:space="preserve"> et </w:t>
      </w:r>
      <w:proofErr w:type="spellStart"/>
      <w:r w:rsidRPr="00CD787F">
        <w:rPr>
          <w:lang w:val="fr-CH"/>
        </w:rPr>
        <w:t>ea</w:t>
      </w:r>
      <w:proofErr w:type="spellEnd"/>
      <w:r w:rsidRPr="00CD787F">
        <w:rPr>
          <w:lang w:val="fr-CH"/>
        </w:rPr>
        <w:t xml:space="preserve"> </w:t>
      </w:r>
      <w:proofErr w:type="spellStart"/>
      <w:r w:rsidRPr="00CD787F">
        <w:rPr>
          <w:lang w:val="fr-CH"/>
        </w:rPr>
        <w:t>rebum</w:t>
      </w:r>
      <w:proofErr w:type="spellEnd"/>
      <w:r w:rsidRPr="00CD787F">
        <w:rPr>
          <w:lang w:val="fr-CH"/>
        </w:rPr>
        <w:t xml:space="preserve">. </w:t>
      </w:r>
      <w:r w:rsidRPr="009257B6">
        <w:rPr>
          <w:lang w:val="en-GB"/>
        </w:rPr>
        <w:t xml:space="preserve">Stet </w:t>
      </w:r>
      <w:proofErr w:type="spellStart"/>
      <w:r w:rsidRPr="009257B6">
        <w:rPr>
          <w:lang w:val="en-GB"/>
        </w:rPr>
        <w:t>clita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kasd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gubergren</w:t>
      </w:r>
      <w:proofErr w:type="spellEnd"/>
      <w:r w:rsidRPr="009257B6">
        <w:rPr>
          <w:lang w:val="en-GB"/>
        </w:rPr>
        <w:t xml:space="preserve">, no sea </w:t>
      </w:r>
      <w:proofErr w:type="spellStart"/>
      <w:r w:rsidRPr="009257B6">
        <w:rPr>
          <w:lang w:val="en-GB"/>
        </w:rPr>
        <w:t>takimata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sanctus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est</w:t>
      </w:r>
      <w:proofErr w:type="spellEnd"/>
      <w:r w:rsidRPr="009257B6">
        <w:rPr>
          <w:lang w:val="en-GB"/>
        </w:rPr>
        <w:t xml:space="preserve"> Lorem ipsum </w:t>
      </w:r>
      <w:proofErr w:type="spellStart"/>
      <w:r w:rsidRPr="009257B6">
        <w:rPr>
          <w:lang w:val="en-GB"/>
        </w:rPr>
        <w:t>dolor</w:t>
      </w:r>
      <w:proofErr w:type="spellEnd"/>
      <w:r w:rsidRPr="009257B6">
        <w:rPr>
          <w:lang w:val="en-GB"/>
        </w:rPr>
        <w:t xml:space="preserve"> </w:t>
      </w:r>
      <w:proofErr w:type="gramStart"/>
      <w:r w:rsidRPr="009257B6">
        <w:rPr>
          <w:lang w:val="en-GB"/>
        </w:rPr>
        <w:t>sit</w:t>
      </w:r>
      <w:proofErr w:type="gram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amet</w:t>
      </w:r>
      <w:proofErr w:type="spellEnd"/>
      <w:r w:rsidRPr="009257B6">
        <w:rPr>
          <w:lang w:val="en-GB"/>
        </w:rPr>
        <w:t>.</w:t>
      </w:r>
    </w:p>
    <w:p w14:paraId="2AD49F8F" w14:textId="77777777" w:rsidR="009257B6" w:rsidRPr="009257B6" w:rsidRDefault="009257B6" w:rsidP="009257B6">
      <w:pPr>
        <w:rPr>
          <w:lang w:val="en-GB" w:eastAsia="de-DE"/>
        </w:rPr>
      </w:pPr>
    </w:p>
    <w:p w14:paraId="717424F3" w14:textId="77777777" w:rsidR="009257B6" w:rsidRDefault="009257B6" w:rsidP="009257B6">
      <w:pPr>
        <w:rPr>
          <w:lang w:val="en-GB" w:eastAsia="de-DE"/>
        </w:rPr>
      </w:pPr>
    </w:p>
    <w:p w14:paraId="16C41EA0" w14:textId="77777777" w:rsidR="009257B6" w:rsidRPr="009257B6" w:rsidRDefault="009257B6" w:rsidP="009257B6">
      <w:pPr>
        <w:rPr>
          <w:lang w:val="en-GB" w:eastAsia="de-DE"/>
        </w:rPr>
      </w:pPr>
    </w:p>
    <w:p w14:paraId="42C02D79" w14:textId="76347013" w:rsidR="004C6662" w:rsidRPr="003A1DA4" w:rsidRDefault="004C6662">
      <w:pPr>
        <w:tabs>
          <w:tab w:val="clear" w:pos="851"/>
        </w:tabs>
        <w:spacing w:after="0" w:line="240" w:lineRule="auto"/>
        <w:jc w:val="left"/>
        <w:rPr>
          <w:lang w:val="en-GB" w:eastAsia="de-DE"/>
        </w:rPr>
      </w:pPr>
      <w:r w:rsidRPr="003A1DA4">
        <w:rPr>
          <w:lang w:val="en-GB" w:eastAsia="de-DE"/>
        </w:rPr>
        <w:br w:type="page"/>
      </w:r>
    </w:p>
    <w:p w14:paraId="78376ABB" w14:textId="77777777" w:rsidR="009257B6" w:rsidRPr="009257B6" w:rsidRDefault="009257B6" w:rsidP="009257B6">
      <w:pPr>
        <w:rPr>
          <w:lang w:val="en-GB"/>
        </w:rPr>
      </w:pPr>
    </w:p>
    <w:p w14:paraId="54BC7459" w14:textId="0B8607F5" w:rsidR="00BE428B" w:rsidRPr="009257B6" w:rsidRDefault="009257B6" w:rsidP="009257B6">
      <w:pPr>
        <w:pStyle w:val="Heading1"/>
      </w:pPr>
      <w:bookmarkStart w:id="3" w:name="_Toc163133385"/>
      <w:r w:rsidRPr="009257B6">
        <w:t>…</w:t>
      </w:r>
      <w:bookmarkEnd w:id="3"/>
      <w:r w:rsidR="00ED58F2" w:rsidRPr="009257B6">
        <w:t xml:space="preserve"> </w:t>
      </w:r>
    </w:p>
    <w:p w14:paraId="2FEBF615" w14:textId="77777777" w:rsidR="009257B6" w:rsidRPr="009257B6" w:rsidRDefault="009257B6" w:rsidP="009257B6">
      <w:pPr>
        <w:rPr>
          <w:lang w:val="en-GB"/>
        </w:rPr>
      </w:pPr>
      <w:r w:rsidRPr="009257B6">
        <w:rPr>
          <w:lang w:val="en-GB"/>
        </w:rPr>
        <w:t xml:space="preserve">Lorem ipsum </w:t>
      </w:r>
      <w:proofErr w:type="spellStart"/>
      <w:r w:rsidRPr="009257B6">
        <w:rPr>
          <w:lang w:val="en-GB"/>
        </w:rPr>
        <w:t>dolor</w:t>
      </w:r>
      <w:proofErr w:type="spellEnd"/>
      <w:r w:rsidRPr="009257B6">
        <w:rPr>
          <w:lang w:val="en-GB"/>
        </w:rPr>
        <w:t xml:space="preserve"> sit </w:t>
      </w:r>
      <w:proofErr w:type="spellStart"/>
      <w:r w:rsidRPr="009257B6">
        <w:rPr>
          <w:lang w:val="en-GB"/>
        </w:rPr>
        <w:t>amet</w:t>
      </w:r>
      <w:proofErr w:type="spellEnd"/>
      <w:r w:rsidRPr="009257B6">
        <w:rPr>
          <w:lang w:val="en-GB"/>
        </w:rPr>
        <w:t xml:space="preserve">, </w:t>
      </w:r>
      <w:proofErr w:type="spellStart"/>
      <w:r w:rsidRPr="009257B6">
        <w:rPr>
          <w:lang w:val="en-GB"/>
        </w:rPr>
        <w:t>consetetur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sadipscing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elitr</w:t>
      </w:r>
      <w:proofErr w:type="spellEnd"/>
      <w:r w:rsidRPr="009257B6">
        <w:rPr>
          <w:lang w:val="en-GB"/>
        </w:rPr>
        <w:t xml:space="preserve">, </w:t>
      </w:r>
      <w:proofErr w:type="spellStart"/>
      <w:r w:rsidRPr="009257B6">
        <w:rPr>
          <w:lang w:val="en-GB"/>
        </w:rPr>
        <w:t>sed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diam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nonumy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eirmod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tempor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invidunt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ut</w:t>
      </w:r>
      <w:proofErr w:type="spellEnd"/>
      <w:r w:rsidRPr="009257B6">
        <w:rPr>
          <w:lang w:val="en-GB"/>
        </w:rPr>
        <w:t xml:space="preserve"> labore et dolore magna </w:t>
      </w:r>
      <w:proofErr w:type="spellStart"/>
      <w:r w:rsidRPr="009257B6">
        <w:rPr>
          <w:lang w:val="en-GB"/>
        </w:rPr>
        <w:t>aliquyam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erat</w:t>
      </w:r>
      <w:proofErr w:type="spellEnd"/>
      <w:r w:rsidRPr="009257B6">
        <w:rPr>
          <w:lang w:val="en-GB"/>
        </w:rPr>
        <w:t xml:space="preserve">, </w:t>
      </w:r>
      <w:proofErr w:type="spellStart"/>
      <w:r w:rsidRPr="009257B6">
        <w:rPr>
          <w:lang w:val="en-GB"/>
        </w:rPr>
        <w:t>sed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diam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voluptua</w:t>
      </w:r>
      <w:proofErr w:type="spellEnd"/>
      <w:r w:rsidRPr="009257B6">
        <w:rPr>
          <w:lang w:val="en-GB"/>
        </w:rPr>
        <w:t xml:space="preserve">. </w:t>
      </w:r>
      <w:r w:rsidRPr="00CD787F">
        <w:rPr>
          <w:lang w:val="fr-CH"/>
        </w:rPr>
        <w:t xml:space="preserve">At </w:t>
      </w:r>
      <w:proofErr w:type="spellStart"/>
      <w:r w:rsidRPr="00CD787F">
        <w:rPr>
          <w:lang w:val="fr-CH"/>
        </w:rPr>
        <w:t>vero</w:t>
      </w:r>
      <w:proofErr w:type="spellEnd"/>
      <w:r w:rsidRPr="00CD787F">
        <w:rPr>
          <w:lang w:val="fr-CH"/>
        </w:rPr>
        <w:t xml:space="preserve"> </w:t>
      </w:r>
      <w:proofErr w:type="spellStart"/>
      <w:r w:rsidRPr="00CD787F">
        <w:rPr>
          <w:lang w:val="fr-CH"/>
        </w:rPr>
        <w:t>eos</w:t>
      </w:r>
      <w:proofErr w:type="spellEnd"/>
      <w:r w:rsidRPr="00CD787F">
        <w:rPr>
          <w:lang w:val="fr-CH"/>
        </w:rPr>
        <w:t xml:space="preserve"> et </w:t>
      </w:r>
      <w:proofErr w:type="spellStart"/>
      <w:r w:rsidRPr="00CD787F">
        <w:rPr>
          <w:lang w:val="fr-CH"/>
        </w:rPr>
        <w:t>accusam</w:t>
      </w:r>
      <w:proofErr w:type="spellEnd"/>
      <w:r w:rsidRPr="00CD787F">
        <w:rPr>
          <w:lang w:val="fr-CH"/>
        </w:rPr>
        <w:t xml:space="preserve"> et </w:t>
      </w:r>
      <w:proofErr w:type="spellStart"/>
      <w:r w:rsidRPr="00CD787F">
        <w:rPr>
          <w:lang w:val="fr-CH"/>
        </w:rPr>
        <w:t>justo</w:t>
      </w:r>
      <w:proofErr w:type="spellEnd"/>
      <w:r w:rsidRPr="00CD787F">
        <w:rPr>
          <w:lang w:val="fr-CH"/>
        </w:rPr>
        <w:t xml:space="preserve"> duo </w:t>
      </w:r>
      <w:proofErr w:type="spellStart"/>
      <w:r w:rsidRPr="00CD787F">
        <w:rPr>
          <w:lang w:val="fr-CH"/>
        </w:rPr>
        <w:t>dolores</w:t>
      </w:r>
      <w:proofErr w:type="spellEnd"/>
      <w:r w:rsidRPr="00CD787F">
        <w:rPr>
          <w:lang w:val="fr-CH"/>
        </w:rPr>
        <w:t xml:space="preserve"> et </w:t>
      </w:r>
      <w:proofErr w:type="spellStart"/>
      <w:r w:rsidRPr="00CD787F">
        <w:rPr>
          <w:lang w:val="fr-CH"/>
        </w:rPr>
        <w:t>ea</w:t>
      </w:r>
      <w:proofErr w:type="spellEnd"/>
      <w:r w:rsidRPr="00CD787F">
        <w:rPr>
          <w:lang w:val="fr-CH"/>
        </w:rPr>
        <w:t xml:space="preserve"> </w:t>
      </w:r>
      <w:proofErr w:type="spellStart"/>
      <w:r w:rsidRPr="00CD787F">
        <w:rPr>
          <w:lang w:val="fr-CH"/>
        </w:rPr>
        <w:t>rebum</w:t>
      </w:r>
      <w:proofErr w:type="spellEnd"/>
      <w:r w:rsidRPr="00CD787F">
        <w:rPr>
          <w:lang w:val="fr-CH"/>
        </w:rPr>
        <w:t xml:space="preserve">. </w:t>
      </w:r>
      <w:r w:rsidRPr="009257B6">
        <w:rPr>
          <w:lang w:val="en-GB"/>
        </w:rPr>
        <w:t xml:space="preserve">Stet </w:t>
      </w:r>
      <w:proofErr w:type="spellStart"/>
      <w:r w:rsidRPr="009257B6">
        <w:rPr>
          <w:lang w:val="en-GB"/>
        </w:rPr>
        <w:t>clita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kasd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gubergren</w:t>
      </w:r>
      <w:proofErr w:type="spellEnd"/>
      <w:r w:rsidRPr="009257B6">
        <w:rPr>
          <w:lang w:val="en-GB"/>
        </w:rPr>
        <w:t xml:space="preserve">, no sea </w:t>
      </w:r>
      <w:proofErr w:type="spellStart"/>
      <w:r w:rsidRPr="009257B6">
        <w:rPr>
          <w:lang w:val="en-GB"/>
        </w:rPr>
        <w:t>takimata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sanctus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est</w:t>
      </w:r>
      <w:proofErr w:type="spellEnd"/>
      <w:r w:rsidRPr="009257B6">
        <w:rPr>
          <w:lang w:val="en-GB"/>
        </w:rPr>
        <w:t xml:space="preserve"> Lorem ipsum </w:t>
      </w:r>
      <w:proofErr w:type="spellStart"/>
      <w:r w:rsidRPr="009257B6">
        <w:rPr>
          <w:lang w:val="en-GB"/>
        </w:rPr>
        <w:t>dolor</w:t>
      </w:r>
      <w:proofErr w:type="spellEnd"/>
      <w:r w:rsidRPr="009257B6">
        <w:rPr>
          <w:lang w:val="en-GB"/>
        </w:rPr>
        <w:t xml:space="preserve"> </w:t>
      </w:r>
      <w:proofErr w:type="gramStart"/>
      <w:r w:rsidRPr="009257B6">
        <w:rPr>
          <w:lang w:val="en-GB"/>
        </w:rPr>
        <w:t>sit</w:t>
      </w:r>
      <w:proofErr w:type="gram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amet</w:t>
      </w:r>
      <w:proofErr w:type="spellEnd"/>
      <w:r w:rsidRPr="009257B6">
        <w:rPr>
          <w:lang w:val="en-GB"/>
        </w:rPr>
        <w:t xml:space="preserve">. Lorem ipsum </w:t>
      </w:r>
      <w:proofErr w:type="spellStart"/>
      <w:r w:rsidRPr="009257B6">
        <w:rPr>
          <w:lang w:val="en-GB"/>
        </w:rPr>
        <w:t>dolor</w:t>
      </w:r>
      <w:proofErr w:type="spellEnd"/>
      <w:r w:rsidRPr="009257B6">
        <w:rPr>
          <w:lang w:val="en-GB"/>
        </w:rPr>
        <w:t xml:space="preserve"> sit </w:t>
      </w:r>
      <w:proofErr w:type="spellStart"/>
      <w:r w:rsidRPr="009257B6">
        <w:rPr>
          <w:lang w:val="en-GB"/>
        </w:rPr>
        <w:t>amet</w:t>
      </w:r>
      <w:proofErr w:type="spellEnd"/>
      <w:r w:rsidRPr="009257B6">
        <w:rPr>
          <w:lang w:val="en-GB"/>
        </w:rPr>
        <w:t xml:space="preserve">, </w:t>
      </w:r>
      <w:proofErr w:type="spellStart"/>
      <w:r w:rsidRPr="009257B6">
        <w:rPr>
          <w:lang w:val="en-GB"/>
        </w:rPr>
        <w:t>consetetur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sadipscing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elitr</w:t>
      </w:r>
      <w:proofErr w:type="spellEnd"/>
      <w:r w:rsidRPr="009257B6">
        <w:rPr>
          <w:lang w:val="en-GB"/>
        </w:rPr>
        <w:t xml:space="preserve">, </w:t>
      </w:r>
      <w:proofErr w:type="spellStart"/>
      <w:r w:rsidRPr="009257B6">
        <w:rPr>
          <w:lang w:val="en-GB"/>
        </w:rPr>
        <w:t>sed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diam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nonumy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eirmod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tempor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invidunt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ut</w:t>
      </w:r>
      <w:proofErr w:type="spellEnd"/>
      <w:r w:rsidRPr="009257B6">
        <w:rPr>
          <w:lang w:val="en-GB"/>
        </w:rPr>
        <w:t xml:space="preserve"> labore et dolore magna </w:t>
      </w:r>
      <w:proofErr w:type="spellStart"/>
      <w:r w:rsidRPr="009257B6">
        <w:rPr>
          <w:lang w:val="en-GB"/>
        </w:rPr>
        <w:t>aliquyam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erat</w:t>
      </w:r>
      <w:proofErr w:type="spellEnd"/>
      <w:r w:rsidRPr="009257B6">
        <w:rPr>
          <w:lang w:val="en-GB"/>
        </w:rPr>
        <w:t xml:space="preserve">, </w:t>
      </w:r>
      <w:proofErr w:type="spellStart"/>
      <w:r w:rsidRPr="009257B6">
        <w:rPr>
          <w:lang w:val="en-GB"/>
        </w:rPr>
        <w:t>sed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diam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voluptua</w:t>
      </w:r>
      <w:proofErr w:type="spellEnd"/>
      <w:r w:rsidRPr="009257B6">
        <w:rPr>
          <w:lang w:val="en-GB"/>
        </w:rPr>
        <w:t xml:space="preserve">. </w:t>
      </w:r>
      <w:r w:rsidRPr="00CD787F">
        <w:rPr>
          <w:lang w:val="fr-CH"/>
        </w:rPr>
        <w:t xml:space="preserve">At </w:t>
      </w:r>
      <w:proofErr w:type="spellStart"/>
      <w:r w:rsidRPr="00CD787F">
        <w:rPr>
          <w:lang w:val="fr-CH"/>
        </w:rPr>
        <w:t>vero</w:t>
      </w:r>
      <w:proofErr w:type="spellEnd"/>
      <w:r w:rsidRPr="00CD787F">
        <w:rPr>
          <w:lang w:val="fr-CH"/>
        </w:rPr>
        <w:t xml:space="preserve"> </w:t>
      </w:r>
      <w:proofErr w:type="spellStart"/>
      <w:r w:rsidRPr="00CD787F">
        <w:rPr>
          <w:lang w:val="fr-CH"/>
        </w:rPr>
        <w:t>eos</w:t>
      </w:r>
      <w:proofErr w:type="spellEnd"/>
      <w:r w:rsidRPr="00CD787F">
        <w:rPr>
          <w:lang w:val="fr-CH"/>
        </w:rPr>
        <w:t xml:space="preserve"> et </w:t>
      </w:r>
      <w:proofErr w:type="spellStart"/>
      <w:r w:rsidRPr="00CD787F">
        <w:rPr>
          <w:lang w:val="fr-CH"/>
        </w:rPr>
        <w:t>accusam</w:t>
      </w:r>
      <w:proofErr w:type="spellEnd"/>
      <w:r w:rsidRPr="00CD787F">
        <w:rPr>
          <w:lang w:val="fr-CH"/>
        </w:rPr>
        <w:t xml:space="preserve"> et </w:t>
      </w:r>
      <w:proofErr w:type="spellStart"/>
      <w:r w:rsidRPr="00CD787F">
        <w:rPr>
          <w:lang w:val="fr-CH"/>
        </w:rPr>
        <w:t>justo</w:t>
      </w:r>
      <w:proofErr w:type="spellEnd"/>
      <w:r w:rsidRPr="00CD787F">
        <w:rPr>
          <w:lang w:val="fr-CH"/>
        </w:rPr>
        <w:t xml:space="preserve"> duo </w:t>
      </w:r>
      <w:proofErr w:type="spellStart"/>
      <w:r w:rsidRPr="00CD787F">
        <w:rPr>
          <w:lang w:val="fr-CH"/>
        </w:rPr>
        <w:t>dolores</w:t>
      </w:r>
      <w:proofErr w:type="spellEnd"/>
      <w:r w:rsidRPr="00CD787F">
        <w:rPr>
          <w:lang w:val="fr-CH"/>
        </w:rPr>
        <w:t xml:space="preserve"> et </w:t>
      </w:r>
      <w:proofErr w:type="spellStart"/>
      <w:r w:rsidRPr="00CD787F">
        <w:rPr>
          <w:lang w:val="fr-CH"/>
        </w:rPr>
        <w:t>ea</w:t>
      </w:r>
      <w:proofErr w:type="spellEnd"/>
      <w:r w:rsidRPr="00CD787F">
        <w:rPr>
          <w:lang w:val="fr-CH"/>
        </w:rPr>
        <w:t xml:space="preserve"> </w:t>
      </w:r>
      <w:proofErr w:type="spellStart"/>
      <w:r w:rsidRPr="00CD787F">
        <w:rPr>
          <w:lang w:val="fr-CH"/>
        </w:rPr>
        <w:t>rebum</w:t>
      </w:r>
      <w:proofErr w:type="spellEnd"/>
      <w:r w:rsidRPr="00CD787F">
        <w:rPr>
          <w:lang w:val="fr-CH"/>
        </w:rPr>
        <w:t xml:space="preserve">. </w:t>
      </w:r>
      <w:r w:rsidRPr="009257B6">
        <w:rPr>
          <w:lang w:val="en-GB"/>
        </w:rPr>
        <w:t xml:space="preserve">Stet </w:t>
      </w:r>
      <w:proofErr w:type="spellStart"/>
      <w:r w:rsidRPr="009257B6">
        <w:rPr>
          <w:lang w:val="en-GB"/>
        </w:rPr>
        <w:t>clita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kasd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gubergren</w:t>
      </w:r>
      <w:proofErr w:type="spellEnd"/>
      <w:r w:rsidRPr="009257B6">
        <w:rPr>
          <w:lang w:val="en-GB"/>
        </w:rPr>
        <w:t xml:space="preserve">, no sea </w:t>
      </w:r>
      <w:proofErr w:type="spellStart"/>
      <w:r w:rsidRPr="009257B6">
        <w:rPr>
          <w:lang w:val="en-GB"/>
        </w:rPr>
        <w:t>takimata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sanctus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est</w:t>
      </w:r>
      <w:proofErr w:type="spellEnd"/>
      <w:r w:rsidRPr="009257B6">
        <w:rPr>
          <w:lang w:val="en-GB"/>
        </w:rPr>
        <w:t xml:space="preserve"> Lorem ipsum </w:t>
      </w:r>
      <w:proofErr w:type="spellStart"/>
      <w:r w:rsidRPr="009257B6">
        <w:rPr>
          <w:lang w:val="en-GB"/>
        </w:rPr>
        <w:t>dolor</w:t>
      </w:r>
      <w:proofErr w:type="spellEnd"/>
      <w:r w:rsidRPr="009257B6">
        <w:rPr>
          <w:lang w:val="en-GB"/>
        </w:rPr>
        <w:t xml:space="preserve"> </w:t>
      </w:r>
      <w:proofErr w:type="gramStart"/>
      <w:r w:rsidRPr="009257B6">
        <w:rPr>
          <w:lang w:val="en-GB"/>
        </w:rPr>
        <w:t>sit</w:t>
      </w:r>
      <w:proofErr w:type="gram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amet</w:t>
      </w:r>
      <w:proofErr w:type="spellEnd"/>
      <w:r w:rsidRPr="009257B6">
        <w:rPr>
          <w:lang w:val="en-GB"/>
        </w:rPr>
        <w:t>.</w:t>
      </w:r>
    </w:p>
    <w:p w14:paraId="0733438D" w14:textId="77777777" w:rsidR="009257B6" w:rsidRPr="009257B6" w:rsidRDefault="009257B6" w:rsidP="009257B6">
      <w:pPr>
        <w:pStyle w:val="Heading2"/>
      </w:pPr>
      <w:bookmarkStart w:id="4" w:name="_Toc163133386"/>
      <w:r w:rsidRPr="009257B6">
        <w:t>…</w:t>
      </w:r>
      <w:bookmarkEnd w:id="4"/>
    </w:p>
    <w:p w14:paraId="34EB6FAD" w14:textId="77777777" w:rsidR="009257B6" w:rsidRPr="009257B6" w:rsidRDefault="009257B6" w:rsidP="009257B6">
      <w:pPr>
        <w:rPr>
          <w:lang w:val="en-GB"/>
        </w:rPr>
      </w:pPr>
      <w:r w:rsidRPr="009257B6">
        <w:rPr>
          <w:lang w:val="en-GB"/>
        </w:rPr>
        <w:t xml:space="preserve">Lorem ipsum </w:t>
      </w:r>
      <w:proofErr w:type="spellStart"/>
      <w:r w:rsidRPr="009257B6">
        <w:rPr>
          <w:lang w:val="en-GB"/>
        </w:rPr>
        <w:t>dolor</w:t>
      </w:r>
      <w:proofErr w:type="spellEnd"/>
      <w:r w:rsidRPr="009257B6">
        <w:rPr>
          <w:lang w:val="en-GB"/>
        </w:rPr>
        <w:t xml:space="preserve"> sit </w:t>
      </w:r>
      <w:proofErr w:type="spellStart"/>
      <w:r w:rsidRPr="009257B6">
        <w:rPr>
          <w:lang w:val="en-GB"/>
        </w:rPr>
        <w:t>amet</w:t>
      </w:r>
      <w:proofErr w:type="spellEnd"/>
      <w:r w:rsidRPr="009257B6">
        <w:rPr>
          <w:lang w:val="en-GB"/>
        </w:rPr>
        <w:t xml:space="preserve">, </w:t>
      </w:r>
      <w:proofErr w:type="spellStart"/>
      <w:r w:rsidRPr="009257B6">
        <w:rPr>
          <w:lang w:val="en-GB"/>
        </w:rPr>
        <w:t>consetetur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sadipscing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elitr</w:t>
      </w:r>
      <w:proofErr w:type="spellEnd"/>
      <w:r w:rsidRPr="009257B6">
        <w:rPr>
          <w:lang w:val="en-GB"/>
        </w:rPr>
        <w:t xml:space="preserve">, </w:t>
      </w:r>
      <w:proofErr w:type="spellStart"/>
      <w:r w:rsidRPr="009257B6">
        <w:rPr>
          <w:lang w:val="en-GB"/>
        </w:rPr>
        <w:t>sed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diam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nonumy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eirmod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tempor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invidunt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ut</w:t>
      </w:r>
      <w:proofErr w:type="spellEnd"/>
      <w:r w:rsidRPr="009257B6">
        <w:rPr>
          <w:lang w:val="en-GB"/>
        </w:rPr>
        <w:t xml:space="preserve"> labore et dolore magna </w:t>
      </w:r>
      <w:proofErr w:type="spellStart"/>
      <w:r w:rsidRPr="009257B6">
        <w:rPr>
          <w:lang w:val="en-GB"/>
        </w:rPr>
        <w:t>aliquyam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erat</w:t>
      </w:r>
      <w:proofErr w:type="spellEnd"/>
      <w:r w:rsidRPr="009257B6">
        <w:rPr>
          <w:lang w:val="en-GB"/>
        </w:rPr>
        <w:t xml:space="preserve">, </w:t>
      </w:r>
      <w:proofErr w:type="spellStart"/>
      <w:r w:rsidRPr="009257B6">
        <w:rPr>
          <w:lang w:val="en-GB"/>
        </w:rPr>
        <w:t>sed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diam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voluptua</w:t>
      </w:r>
      <w:proofErr w:type="spellEnd"/>
      <w:r w:rsidRPr="009257B6">
        <w:rPr>
          <w:lang w:val="en-GB"/>
        </w:rPr>
        <w:t xml:space="preserve">. </w:t>
      </w:r>
      <w:r w:rsidRPr="00CD787F">
        <w:rPr>
          <w:lang w:val="fr-CH"/>
        </w:rPr>
        <w:t xml:space="preserve">At </w:t>
      </w:r>
      <w:proofErr w:type="spellStart"/>
      <w:r w:rsidRPr="00CD787F">
        <w:rPr>
          <w:lang w:val="fr-CH"/>
        </w:rPr>
        <w:t>vero</w:t>
      </w:r>
      <w:proofErr w:type="spellEnd"/>
      <w:r w:rsidRPr="00CD787F">
        <w:rPr>
          <w:lang w:val="fr-CH"/>
        </w:rPr>
        <w:t xml:space="preserve"> </w:t>
      </w:r>
      <w:proofErr w:type="spellStart"/>
      <w:r w:rsidRPr="00CD787F">
        <w:rPr>
          <w:lang w:val="fr-CH"/>
        </w:rPr>
        <w:t>eos</w:t>
      </w:r>
      <w:proofErr w:type="spellEnd"/>
      <w:r w:rsidRPr="00CD787F">
        <w:rPr>
          <w:lang w:val="fr-CH"/>
        </w:rPr>
        <w:t xml:space="preserve"> et </w:t>
      </w:r>
      <w:proofErr w:type="spellStart"/>
      <w:r w:rsidRPr="00CD787F">
        <w:rPr>
          <w:lang w:val="fr-CH"/>
        </w:rPr>
        <w:t>accusam</w:t>
      </w:r>
      <w:proofErr w:type="spellEnd"/>
      <w:r w:rsidRPr="00CD787F">
        <w:rPr>
          <w:lang w:val="fr-CH"/>
        </w:rPr>
        <w:t xml:space="preserve"> et </w:t>
      </w:r>
      <w:proofErr w:type="spellStart"/>
      <w:r w:rsidRPr="00CD787F">
        <w:rPr>
          <w:lang w:val="fr-CH"/>
        </w:rPr>
        <w:t>justo</w:t>
      </w:r>
      <w:proofErr w:type="spellEnd"/>
      <w:r w:rsidRPr="00CD787F">
        <w:rPr>
          <w:lang w:val="fr-CH"/>
        </w:rPr>
        <w:t xml:space="preserve"> duo </w:t>
      </w:r>
      <w:proofErr w:type="spellStart"/>
      <w:r w:rsidRPr="00CD787F">
        <w:rPr>
          <w:lang w:val="fr-CH"/>
        </w:rPr>
        <w:t>dolores</w:t>
      </w:r>
      <w:proofErr w:type="spellEnd"/>
      <w:r w:rsidRPr="00CD787F">
        <w:rPr>
          <w:lang w:val="fr-CH"/>
        </w:rPr>
        <w:t xml:space="preserve"> et </w:t>
      </w:r>
      <w:proofErr w:type="spellStart"/>
      <w:r w:rsidRPr="00CD787F">
        <w:rPr>
          <w:lang w:val="fr-CH"/>
        </w:rPr>
        <w:t>ea</w:t>
      </w:r>
      <w:proofErr w:type="spellEnd"/>
      <w:r w:rsidRPr="00CD787F">
        <w:rPr>
          <w:lang w:val="fr-CH"/>
        </w:rPr>
        <w:t xml:space="preserve"> </w:t>
      </w:r>
      <w:proofErr w:type="spellStart"/>
      <w:r w:rsidRPr="00CD787F">
        <w:rPr>
          <w:lang w:val="fr-CH"/>
        </w:rPr>
        <w:t>rebum</w:t>
      </w:r>
      <w:proofErr w:type="spellEnd"/>
      <w:r w:rsidRPr="00CD787F">
        <w:rPr>
          <w:lang w:val="fr-CH"/>
        </w:rPr>
        <w:t xml:space="preserve">. </w:t>
      </w:r>
      <w:r w:rsidRPr="009257B6">
        <w:rPr>
          <w:lang w:val="en-GB"/>
        </w:rPr>
        <w:t xml:space="preserve">Stet </w:t>
      </w:r>
      <w:proofErr w:type="spellStart"/>
      <w:r w:rsidRPr="009257B6">
        <w:rPr>
          <w:lang w:val="en-GB"/>
        </w:rPr>
        <w:t>clita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kasd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gubergren</w:t>
      </w:r>
      <w:proofErr w:type="spellEnd"/>
      <w:r w:rsidRPr="009257B6">
        <w:rPr>
          <w:lang w:val="en-GB"/>
        </w:rPr>
        <w:t xml:space="preserve">, no sea </w:t>
      </w:r>
      <w:proofErr w:type="spellStart"/>
      <w:r w:rsidRPr="009257B6">
        <w:rPr>
          <w:lang w:val="en-GB"/>
        </w:rPr>
        <w:t>takimata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sanctus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est</w:t>
      </w:r>
      <w:proofErr w:type="spellEnd"/>
      <w:r w:rsidRPr="009257B6">
        <w:rPr>
          <w:lang w:val="en-GB"/>
        </w:rPr>
        <w:t xml:space="preserve"> Lorem ipsum </w:t>
      </w:r>
      <w:proofErr w:type="spellStart"/>
      <w:r w:rsidRPr="009257B6">
        <w:rPr>
          <w:lang w:val="en-GB"/>
        </w:rPr>
        <w:t>dolor</w:t>
      </w:r>
      <w:proofErr w:type="spellEnd"/>
      <w:r w:rsidRPr="009257B6">
        <w:rPr>
          <w:lang w:val="en-GB"/>
        </w:rPr>
        <w:t xml:space="preserve"> </w:t>
      </w:r>
      <w:proofErr w:type="gramStart"/>
      <w:r w:rsidRPr="009257B6">
        <w:rPr>
          <w:lang w:val="en-GB"/>
        </w:rPr>
        <w:t>sit</w:t>
      </w:r>
      <w:proofErr w:type="gram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amet</w:t>
      </w:r>
      <w:proofErr w:type="spellEnd"/>
      <w:r w:rsidRPr="009257B6">
        <w:rPr>
          <w:lang w:val="en-GB"/>
        </w:rPr>
        <w:t xml:space="preserve">. Lorem ipsum </w:t>
      </w:r>
      <w:proofErr w:type="spellStart"/>
      <w:r w:rsidRPr="009257B6">
        <w:rPr>
          <w:lang w:val="en-GB"/>
        </w:rPr>
        <w:t>dolor</w:t>
      </w:r>
      <w:proofErr w:type="spellEnd"/>
      <w:r w:rsidRPr="009257B6">
        <w:rPr>
          <w:lang w:val="en-GB"/>
        </w:rPr>
        <w:t xml:space="preserve"> sit </w:t>
      </w:r>
      <w:proofErr w:type="spellStart"/>
      <w:r w:rsidRPr="009257B6">
        <w:rPr>
          <w:lang w:val="en-GB"/>
        </w:rPr>
        <w:t>amet</w:t>
      </w:r>
      <w:proofErr w:type="spellEnd"/>
      <w:r w:rsidRPr="009257B6">
        <w:rPr>
          <w:lang w:val="en-GB"/>
        </w:rPr>
        <w:t xml:space="preserve">, </w:t>
      </w:r>
      <w:proofErr w:type="spellStart"/>
      <w:r w:rsidRPr="009257B6">
        <w:rPr>
          <w:lang w:val="en-GB"/>
        </w:rPr>
        <w:t>consetetur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sadipscing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elitr</w:t>
      </w:r>
      <w:proofErr w:type="spellEnd"/>
      <w:r w:rsidRPr="009257B6">
        <w:rPr>
          <w:lang w:val="en-GB"/>
        </w:rPr>
        <w:t xml:space="preserve">, </w:t>
      </w:r>
      <w:proofErr w:type="spellStart"/>
      <w:r w:rsidRPr="009257B6">
        <w:rPr>
          <w:lang w:val="en-GB"/>
        </w:rPr>
        <w:t>sed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diam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nonumy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eirmod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tempor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invidunt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ut</w:t>
      </w:r>
      <w:proofErr w:type="spellEnd"/>
      <w:r w:rsidRPr="009257B6">
        <w:rPr>
          <w:lang w:val="en-GB"/>
        </w:rPr>
        <w:t xml:space="preserve"> labore et dolore magna </w:t>
      </w:r>
      <w:proofErr w:type="spellStart"/>
      <w:r w:rsidRPr="009257B6">
        <w:rPr>
          <w:lang w:val="en-GB"/>
        </w:rPr>
        <w:t>aliquyam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erat</w:t>
      </w:r>
      <w:proofErr w:type="spellEnd"/>
      <w:r w:rsidRPr="009257B6">
        <w:rPr>
          <w:lang w:val="en-GB"/>
        </w:rPr>
        <w:t xml:space="preserve">, </w:t>
      </w:r>
      <w:proofErr w:type="spellStart"/>
      <w:r w:rsidRPr="009257B6">
        <w:rPr>
          <w:lang w:val="en-GB"/>
        </w:rPr>
        <w:t>sed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diam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voluptua</w:t>
      </w:r>
      <w:proofErr w:type="spellEnd"/>
      <w:r w:rsidRPr="009257B6">
        <w:rPr>
          <w:lang w:val="en-GB"/>
        </w:rPr>
        <w:t>.</w:t>
      </w:r>
    </w:p>
    <w:p w14:paraId="4728102C" w14:textId="77777777" w:rsidR="009257B6" w:rsidRPr="009257B6" w:rsidRDefault="009257B6" w:rsidP="009257B6">
      <w:pPr>
        <w:rPr>
          <w:lang w:val="en-GB"/>
        </w:rPr>
      </w:pPr>
      <w:r w:rsidRPr="009257B6">
        <w:rPr>
          <w:lang w:val="en-GB"/>
        </w:rPr>
        <w:t xml:space="preserve">Lorem ipsum </w:t>
      </w:r>
      <w:proofErr w:type="spellStart"/>
      <w:r w:rsidRPr="009257B6">
        <w:rPr>
          <w:lang w:val="en-GB"/>
        </w:rPr>
        <w:t>dolor</w:t>
      </w:r>
      <w:proofErr w:type="spellEnd"/>
      <w:r w:rsidRPr="009257B6">
        <w:rPr>
          <w:lang w:val="en-GB"/>
        </w:rPr>
        <w:t xml:space="preserve"> sit </w:t>
      </w:r>
      <w:proofErr w:type="spellStart"/>
      <w:r w:rsidRPr="009257B6">
        <w:rPr>
          <w:lang w:val="en-GB"/>
        </w:rPr>
        <w:t>amet</w:t>
      </w:r>
      <w:proofErr w:type="spellEnd"/>
      <w:r w:rsidRPr="009257B6">
        <w:rPr>
          <w:lang w:val="en-GB"/>
        </w:rPr>
        <w:t xml:space="preserve">, </w:t>
      </w:r>
      <w:proofErr w:type="spellStart"/>
      <w:r w:rsidRPr="009257B6">
        <w:rPr>
          <w:lang w:val="en-GB"/>
        </w:rPr>
        <w:t>consetetur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sadipscing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elitr</w:t>
      </w:r>
      <w:proofErr w:type="spellEnd"/>
      <w:r w:rsidRPr="009257B6">
        <w:rPr>
          <w:lang w:val="en-GB"/>
        </w:rPr>
        <w:t xml:space="preserve">, </w:t>
      </w:r>
      <w:proofErr w:type="spellStart"/>
      <w:r w:rsidRPr="009257B6">
        <w:rPr>
          <w:lang w:val="en-GB"/>
        </w:rPr>
        <w:t>sed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diam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nonumy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eirmod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tempor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invidunt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ut</w:t>
      </w:r>
      <w:proofErr w:type="spellEnd"/>
      <w:r w:rsidRPr="009257B6">
        <w:rPr>
          <w:lang w:val="en-GB"/>
        </w:rPr>
        <w:t xml:space="preserve"> labore et dolore magna </w:t>
      </w:r>
      <w:proofErr w:type="spellStart"/>
      <w:r w:rsidRPr="009257B6">
        <w:rPr>
          <w:lang w:val="en-GB"/>
        </w:rPr>
        <w:t>aliquyam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erat</w:t>
      </w:r>
      <w:proofErr w:type="spellEnd"/>
      <w:r w:rsidRPr="009257B6">
        <w:rPr>
          <w:lang w:val="en-GB"/>
        </w:rPr>
        <w:t xml:space="preserve">, </w:t>
      </w:r>
      <w:proofErr w:type="spellStart"/>
      <w:r w:rsidRPr="009257B6">
        <w:rPr>
          <w:lang w:val="en-GB"/>
        </w:rPr>
        <w:t>sed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diam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voluptua</w:t>
      </w:r>
      <w:proofErr w:type="spellEnd"/>
      <w:r w:rsidRPr="009257B6">
        <w:rPr>
          <w:lang w:val="en-GB"/>
        </w:rPr>
        <w:t xml:space="preserve">. </w:t>
      </w:r>
      <w:r w:rsidRPr="00CD787F">
        <w:rPr>
          <w:lang w:val="fr-CH"/>
        </w:rPr>
        <w:t xml:space="preserve">At </w:t>
      </w:r>
      <w:proofErr w:type="spellStart"/>
      <w:r w:rsidRPr="00CD787F">
        <w:rPr>
          <w:lang w:val="fr-CH"/>
        </w:rPr>
        <w:t>vero</w:t>
      </w:r>
      <w:proofErr w:type="spellEnd"/>
      <w:r w:rsidRPr="00CD787F">
        <w:rPr>
          <w:lang w:val="fr-CH"/>
        </w:rPr>
        <w:t xml:space="preserve"> </w:t>
      </w:r>
      <w:proofErr w:type="spellStart"/>
      <w:r w:rsidRPr="00CD787F">
        <w:rPr>
          <w:lang w:val="fr-CH"/>
        </w:rPr>
        <w:t>eos</w:t>
      </w:r>
      <w:proofErr w:type="spellEnd"/>
      <w:r w:rsidRPr="00CD787F">
        <w:rPr>
          <w:lang w:val="fr-CH"/>
        </w:rPr>
        <w:t xml:space="preserve"> et </w:t>
      </w:r>
      <w:proofErr w:type="spellStart"/>
      <w:r w:rsidRPr="00CD787F">
        <w:rPr>
          <w:lang w:val="fr-CH"/>
        </w:rPr>
        <w:t>accusam</w:t>
      </w:r>
      <w:proofErr w:type="spellEnd"/>
      <w:r w:rsidRPr="00CD787F">
        <w:rPr>
          <w:lang w:val="fr-CH"/>
        </w:rPr>
        <w:t xml:space="preserve"> et </w:t>
      </w:r>
      <w:proofErr w:type="spellStart"/>
      <w:r w:rsidRPr="00CD787F">
        <w:rPr>
          <w:lang w:val="fr-CH"/>
        </w:rPr>
        <w:t>justo</w:t>
      </w:r>
      <w:proofErr w:type="spellEnd"/>
      <w:r w:rsidRPr="00CD787F">
        <w:rPr>
          <w:lang w:val="fr-CH"/>
        </w:rPr>
        <w:t xml:space="preserve"> duo </w:t>
      </w:r>
      <w:proofErr w:type="spellStart"/>
      <w:r w:rsidRPr="00CD787F">
        <w:rPr>
          <w:lang w:val="fr-CH"/>
        </w:rPr>
        <w:t>dolores</w:t>
      </w:r>
      <w:proofErr w:type="spellEnd"/>
      <w:r w:rsidRPr="00CD787F">
        <w:rPr>
          <w:lang w:val="fr-CH"/>
        </w:rPr>
        <w:t xml:space="preserve"> et </w:t>
      </w:r>
      <w:proofErr w:type="spellStart"/>
      <w:r w:rsidRPr="00CD787F">
        <w:rPr>
          <w:lang w:val="fr-CH"/>
        </w:rPr>
        <w:t>ea</w:t>
      </w:r>
      <w:proofErr w:type="spellEnd"/>
      <w:r w:rsidRPr="00CD787F">
        <w:rPr>
          <w:lang w:val="fr-CH"/>
        </w:rPr>
        <w:t xml:space="preserve"> </w:t>
      </w:r>
      <w:proofErr w:type="spellStart"/>
      <w:r w:rsidRPr="00CD787F">
        <w:rPr>
          <w:lang w:val="fr-CH"/>
        </w:rPr>
        <w:t>rebum</w:t>
      </w:r>
      <w:proofErr w:type="spellEnd"/>
      <w:r w:rsidRPr="00CD787F">
        <w:rPr>
          <w:lang w:val="fr-CH"/>
        </w:rPr>
        <w:t xml:space="preserve">. </w:t>
      </w:r>
      <w:r w:rsidRPr="009257B6">
        <w:rPr>
          <w:lang w:val="en-GB"/>
        </w:rPr>
        <w:t xml:space="preserve">Stet </w:t>
      </w:r>
      <w:proofErr w:type="spellStart"/>
      <w:r w:rsidRPr="009257B6">
        <w:rPr>
          <w:lang w:val="en-GB"/>
        </w:rPr>
        <w:t>clita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kasd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gubergren</w:t>
      </w:r>
      <w:proofErr w:type="spellEnd"/>
      <w:r w:rsidRPr="009257B6">
        <w:rPr>
          <w:lang w:val="en-GB"/>
        </w:rPr>
        <w:t xml:space="preserve">, no sea </w:t>
      </w:r>
      <w:proofErr w:type="spellStart"/>
      <w:r w:rsidRPr="009257B6">
        <w:rPr>
          <w:lang w:val="en-GB"/>
        </w:rPr>
        <w:t>takimata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sanctus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est</w:t>
      </w:r>
      <w:proofErr w:type="spellEnd"/>
      <w:r w:rsidRPr="009257B6">
        <w:rPr>
          <w:lang w:val="en-GB"/>
        </w:rPr>
        <w:t xml:space="preserve"> Lorem ipsum </w:t>
      </w:r>
      <w:proofErr w:type="spellStart"/>
      <w:r w:rsidRPr="009257B6">
        <w:rPr>
          <w:lang w:val="en-GB"/>
        </w:rPr>
        <w:t>dolor</w:t>
      </w:r>
      <w:proofErr w:type="spellEnd"/>
      <w:r w:rsidRPr="009257B6">
        <w:rPr>
          <w:lang w:val="en-GB"/>
        </w:rPr>
        <w:t xml:space="preserve"> </w:t>
      </w:r>
      <w:proofErr w:type="gramStart"/>
      <w:r w:rsidRPr="009257B6">
        <w:rPr>
          <w:lang w:val="en-GB"/>
        </w:rPr>
        <w:t>sit</w:t>
      </w:r>
      <w:proofErr w:type="gram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amet</w:t>
      </w:r>
      <w:proofErr w:type="spellEnd"/>
    </w:p>
    <w:p w14:paraId="72553183" w14:textId="121FBA28" w:rsidR="00476CBD" w:rsidRPr="00CF4496" w:rsidRDefault="009257B6" w:rsidP="009257B6">
      <w:pPr>
        <w:pStyle w:val="Heading2"/>
      </w:pPr>
      <w:bookmarkStart w:id="5" w:name="_Toc163133387"/>
      <w:r>
        <w:t>…</w:t>
      </w:r>
      <w:bookmarkEnd w:id="5"/>
    </w:p>
    <w:p w14:paraId="376BFB67" w14:textId="77777777" w:rsidR="009257B6" w:rsidRPr="009257B6" w:rsidRDefault="009257B6" w:rsidP="009257B6">
      <w:pPr>
        <w:rPr>
          <w:lang w:val="en-GB"/>
        </w:rPr>
      </w:pPr>
      <w:r w:rsidRPr="009257B6">
        <w:rPr>
          <w:lang w:val="en-GB"/>
        </w:rPr>
        <w:t xml:space="preserve">Stet </w:t>
      </w:r>
      <w:proofErr w:type="spellStart"/>
      <w:r w:rsidRPr="009257B6">
        <w:rPr>
          <w:lang w:val="en-GB"/>
        </w:rPr>
        <w:t>clita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kasd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gubergren</w:t>
      </w:r>
      <w:proofErr w:type="spellEnd"/>
      <w:r w:rsidRPr="009257B6">
        <w:rPr>
          <w:lang w:val="en-GB"/>
        </w:rPr>
        <w:t xml:space="preserve">, no sea </w:t>
      </w:r>
      <w:proofErr w:type="spellStart"/>
      <w:r w:rsidRPr="009257B6">
        <w:rPr>
          <w:lang w:val="en-GB"/>
        </w:rPr>
        <w:t>takimata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sanctus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est</w:t>
      </w:r>
      <w:proofErr w:type="spellEnd"/>
      <w:r w:rsidRPr="009257B6">
        <w:rPr>
          <w:lang w:val="en-GB"/>
        </w:rPr>
        <w:t xml:space="preserve"> Lorem ipsum </w:t>
      </w:r>
      <w:proofErr w:type="spellStart"/>
      <w:r w:rsidRPr="009257B6">
        <w:rPr>
          <w:lang w:val="en-GB"/>
        </w:rPr>
        <w:t>dolor</w:t>
      </w:r>
      <w:proofErr w:type="spellEnd"/>
      <w:r w:rsidRPr="009257B6">
        <w:rPr>
          <w:lang w:val="en-GB"/>
        </w:rPr>
        <w:t xml:space="preserve"> </w:t>
      </w:r>
      <w:proofErr w:type="gramStart"/>
      <w:r w:rsidRPr="009257B6">
        <w:rPr>
          <w:lang w:val="en-GB"/>
        </w:rPr>
        <w:t>sit</w:t>
      </w:r>
      <w:proofErr w:type="gram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amet</w:t>
      </w:r>
      <w:proofErr w:type="spellEnd"/>
      <w:r w:rsidRPr="009257B6">
        <w:rPr>
          <w:lang w:val="en-GB"/>
        </w:rPr>
        <w:t xml:space="preserve">. Lorem ipsum </w:t>
      </w:r>
      <w:proofErr w:type="spellStart"/>
      <w:r w:rsidRPr="009257B6">
        <w:rPr>
          <w:lang w:val="en-GB"/>
        </w:rPr>
        <w:t>dolor</w:t>
      </w:r>
      <w:proofErr w:type="spellEnd"/>
      <w:r w:rsidRPr="009257B6">
        <w:rPr>
          <w:lang w:val="en-GB"/>
        </w:rPr>
        <w:t xml:space="preserve"> sit </w:t>
      </w:r>
      <w:proofErr w:type="spellStart"/>
      <w:r w:rsidRPr="009257B6">
        <w:rPr>
          <w:lang w:val="en-GB"/>
        </w:rPr>
        <w:t>amet</w:t>
      </w:r>
      <w:proofErr w:type="spellEnd"/>
      <w:r w:rsidRPr="009257B6">
        <w:rPr>
          <w:lang w:val="en-GB"/>
        </w:rPr>
        <w:t xml:space="preserve">, </w:t>
      </w:r>
      <w:proofErr w:type="spellStart"/>
      <w:r w:rsidRPr="009257B6">
        <w:rPr>
          <w:lang w:val="en-GB"/>
        </w:rPr>
        <w:t>consetetur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sadipscing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elitr</w:t>
      </w:r>
      <w:proofErr w:type="spellEnd"/>
      <w:r w:rsidRPr="009257B6">
        <w:rPr>
          <w:lang w:val="en-GB"/>
        </w:rPr>
        <w:t xml:space="preserve">, </w:t>
      </w:r>
      <w:proofErr w:type="spellStart"/>
      <w:r w:rsidRPr="009257B6">
        <w:rPr>
          <w:lang w:val="en-GB"/>
        </w:rPr>
        <w:t>sed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diam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nonumy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eirmod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tempor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invidunt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ut</w:t>
      </w:r>
      <w:proofErr w:type="spellEnd"/>
      <w:r w:rsidRPr="009257B6">
        <w:rPr>
          <w:lang w:val="en-GB"/>
        </w:rPr>
        <w:t xml:space="preserve"> labore et dolore magna </w:t>
      </w:r>
      <w:proofErr w:type="spellStart"/>
      <w:r w:rsidRPr="009257B6">
        <w:rPr>
          <w:lang w:val="en-GB"/>
        </w:rPr>
        <w:t>aliquyam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erat</w:t>
      </w:r>
      <w:proofErr w:type="spellEnd"/>
      <w:r w:rsidRPr="009257B6">
        <w:rPr>
          <w:lang w:val="en-GB"/>
        </w:rPr>
        <w:t xml:space="preserve">, </w:t>
      </w:r>
      <w:proofErr w:type="spellStart"/>
      <w:r w:rsidRPr="009257B6">
        <w:rPr>
          <w:lang w:val="en-GB"/>
        </w:rPr>
        <w:t>sed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diam</w:t>
      </w:r>
      <w:proofErr w:type="spellEnd"/>
      <w:r w:rsidRPr="009257B6">
        <w:rPr>
          <w:lang w:val="en-GB"/>
        </w:rPr>
        <w:t xml:space="preserve"> </w:t>
      </w:r>
      <w:proofErr w:type="spellStart"/>
      <w:r w:rsidRPr="009257B6">
        <w:rPr>
          <w:lang w:val="en-GB"/>
        </w:rPr>
        <w:t>voluptua</w:t>
      </w:r>
      <w:proofErr w:type="spellEnd"/>
      <w:r w:rsidRPr="009257B6">
        <w:rPr>
          <w:lang w:val="en-GB"/>
        </w:rPr>
        <w:t xml:space="preserve">. </w:t>
      </w:r>
    </w:p>
    <w:p w14:paraId="7A665EB6" w14:textId="0D03074D" w:rsidR="009257B6" w:rsidRPr="00765FF2" w:rsidRDefault="009257B6">
      <w:pPr>
        <w:tabs>
          <w:tab w:val="clear" w:pos="851"/>
        </w:tabs>
        <w:spacing w:after="0" w:line="240" w:lineRule="auto"/>
        <w:jc w:val="left"/>
        <w:rPr>
          <w:lang w:val="en-GB"/>
        </w:rPr>
      </w:pPr>
      <w:r w:rsidRPr="00765FF2">
        <w:rPr>
          <w:lang w:val="en-GB"/>
        </w:rPr>
        <w:br w:type="page"/>
      </w:r>
    </w:p>
    <w:p w14:paraId="483BBBC9" w14:textId="77777777" w:rsidR="009257B6" w:rsidRPr="00765FF2" w:rsidRDefault="009257B6" w:rsidP="009257B6">
      <w:pPr>
        <w:rPr>
          <w:lang w:val="en-GB"/>
        </w:rPr>
      </w:pPr>
    </w:p>
    <w:p w14:paraId="4542111E" w14:textId="78FDCE56" w:rsidR="002A40BA" w:rsidRDefault="009257B6" w:rsidP="009257B6">
      <w:pPr>
        <w:pStyle w:val="Heading1"/>
      </w:pPr>
      <w:bookmarkStart w:id="6" w:name="_Toc163133388"/>
      <w:r>
        <w:t>…</w:t>
      </w:r>
      <w:bookmarkEnd w:id="6"/>
    </w:p>
    <w:p w14:paraId="61712D5F" w14:textId="77777777" w:rsidR="009257B6" w:rsidRPr="0055056E" w:rsidRDefault="009257B6" w:rsidP="009257B6">
      <w:r w:rsidRPr="0055056E">
        <w:t>Hier einige Beispiele für A</w:t>
      </w:r>
      <w:r>
        <w:t>bbildungen und Tabellen</w:t>
      </w:r>
    </w:p>
    <w:p w14:paraId="4DE67006" w14:textId="77777777" w:rsidR="009257B6" w:rsidRPr="00E33D7F" w:rsidRDefault="009257B6" w:rsidP="009257B6">
      <w:pPr>
        <w:keepNext/>
      </w:pPr>
      <w:r w:rsidRPr="00E33D7F">
        <w:rPr>
          <w:noProof/>
          <w:lang w:eastAsia="de-CH"/>
        </w:rPr>
        <w:drawing>
          <wp:inline distT="0" distB="0" distL="0" distR="0" wp14:anchorId="50403350" wp14:editId="49FD7521">
            <wp:extent cx="5612130" cy="2028093"/>
            <wp:effectExtent l="25400" t="0" r="1270" b="0"/>
            <wp:docPr id="3" name="Picture 1" descr="A diagram of a company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A diagram of a company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0280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648035" w14:textId="77777777" w:rsidR="009257B6" w:rsidRPr="006446F9" w:rsidRDefault="009257B6" w:rsidP="009257B6">
      <w:pPr>
        <w:pStyle w:val="Caption"/>
      </w:pPr>
      <w:bookmarkStart w:id="7" w:name="_Toc162958231"/>
      <w:bookmarkStart w:id="8" w:name="_Toc163132772"/>
      <w:bookmarkStart w:id="9" w:name="_Toc163132829"/>
      <w:r w:rsidRPr="006446F9">
        <w:t xml:space="preserve">Abbildung </w:t>
      </w:r>
      <w:r>
        <w:fldChar w:fldCharType="begin"/>
      </w:r>
      <w:r w:rsidRPr="006446F9">
        <w:instrText xml:space="preserve"> SEQ Abbildung \* ARABIC </w:instrText>
      </w:r>
      <w:r>
        <w:fldChar w:fldCharType="separate"/>
      </w:r>
      <w:r w:rsidRPr="006446F9">
        <w:rPr>
          <w:noProof/>
        </w:rPr>
        <w:t>1</w:t>
      </w:r>
      <w:r>
        <w:fldChar w:fldCharType="end"/>
      </w:r>
      <w:r w:rsidRPr="006446F9">
        <w:t>: Mindmap</w:t>
      </w:r>
      <w:bookmarkEnd w:id="7"/>
      <w:bookmarkEnd w:id="8"/>
      <w:bookmarkEnd w:id="9"/>
    </w:p>
    <w:p w14:paraId="5697258E" w14:textId="77777777" w:rsidR="009257B6" w:rsidRPr="006446F9" w:rsidRDefault="009257B6" w:rsidP="009257B6">
      <w:pPr>
        <w:pStyle w:val="Caption"/>
        <w:jc w:val="left"/>
      </w:pPr>
      <w:bookmarkStart w:id="10" w:name="_Toc331716484"/>
      <w:bookmarkStart w:id="11" w:name="_Toc162958276"/>
      <w:bookmarkStart w:id="12" w:name="_Toc163132807"/>
      <w:r w:rsidRPr="006446F9">
        <w:t xml:space="preserve">Tabelle </w:t>
      </w:r>
      <w:r>
        <w:fldChar w:fldCharType="begin"/>
      </w:r>
      <w:r w:rsidRPr="006446F9">
        <w:instrText xml:space="preserve"> SEQ Tabelle \* ARABIC </w:instrText>
      </w:r>
      <w:r>
        <w:fldChar w:fldCharType="separate"/>
      </w:r>
      <w:r w:rsidRPr="006446F9">
        <w:rPr>
          <w:noProof/>
        </w:rPr>
        <w:t>1</w:t>
      </w:r>
      <w:r>
        <w:fldChar w:fldCharType="end"/>
      </w:r>
      <w:r w:rsidRPr="006446F9">
        <w:t xml:space="preserve">: </w:t>
      </w:r>
      <w:bookmarkEnd w:id="10"/>
      <w:r w:rsidRPr="006446F9">
        <w:t>Vorteile und Nachteile</w:t>
      </w:r>
      <w:bookmarkEnd w:id="11"/>
      <w:bookmarkEnd w:id="12"/>
      <w:r w:rsidRPr="006446F9">
        <w:t xml:space="preserve"> </w:t>
      </w:r>
    </w:p>
    <w:tbl>
      <w:tblPr>
        <w:tblW w:w="5000" w:type="pct"/>
        <w:shd w:val="clear" w:color="auto" w:fill="FFFFFF"/>
        <w:tblLook w:val="0000" w:firstRow="0" w:lastRow="0" w:firstColumn="0" w:lastColumn="0" w:noHBand="0" w:noVBand="0"/>
      </w:tblPr>
      <w:tblGrid>
        <w:gridCol w:w="4756"/>
        <w:gridCol w:w="4872"/>
      </w:tblGrid>
      <w:tr w:rsidR="009257B6" w:rsidRPr="00E33D7F" w14:paraId="4A3B7D7C" w14:textId="77777777" w:rsidTr="00AB70BA">
        <w:trPr>
          <w:cantSplit/>
          <w:trHeight w:val="57"/>
        </w:trPr>
        <w:tc>
          <w:tcPr>
            <w:tcW w:w="24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7F888A2E" w14:textId="77777777" w:rsidR="009257B6" w:rsidRPr="00E33D7F" w:rsidRDefault="009257B6" w:rsidP="00AB70BA">
            <w:pPr>
              <w:pStyle w:val="Table-Head"/>
              <w:spacing w:after="48"/>
            </w:pPr>
            <w:proofErr w:type="spellStart"/>
            <w:r>
              <w:t>Vorteile</w:t>
            </w:r>
            <w:proofErr w:type="spellEnd"/>
          </w:p>
        </w:tc>
        <w:tc>
          <w:tcPr>
            <w:tcW w:w="2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3429FF7F" w14:textId="77777777" w:rsidR="009257B6" w:rsidRPr="00E33D7F" w:rsidRDefault="009257B6" w:rsidP="00AB70BA">
            <w:pPr>
              <w:pStyle w:val="Table-Head"/>
              <w:spacing w:after="48"/>
            </w:pPr>
            <w:r>
              <w:t>Nachteile</w:t>
            </w:r>
          </w:p>
        </w:tc>
      </w:tr>
      <w:tr w:rsidR="009257B6" w:rsidRPr="00E33D7F" w14:paraId="5178D035" w14:textId="77777777" w:rsidTr="00AB70BA">
        <w:trPr>
          <w:cantSplit/>
          <w:trHeight w:val="57"/>
        </w:trPr>
        <w:tc>
          <w:tcPr>
            <w:tcW w:w="24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6749C96C" w14:textId="77777777" w:rsidR="009257B6" w:rsidRPr="00E33D7F" w:rsidRDefault="009257B6" w:rsidP="00AB70BA">
            <w:pPr>
              <w:pStyle w:val="TableText0"/>
            </w:pPr>
            <w:r>
              <w:t>…</w:t>
            </w:r>
          </w:p>
        </w:tc>
        <w:tc>
          <w:tcPr>
            <w:tcW w:w="2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14C12A19" w14:textId="77777777" w:rsidR="009257B6" w:rsidRPr="00E33D7F" w:rsidRDefault="009257B6" w:rsidP="00AB70BA">
            <w:pPr>
              <w:pStyle w:val="TableText0"/>
            </w:pPr>
            <w:r>
              <w:t>…</w:t>
            </w:r>
          </w:p>
        </w:tc>
      </w:tr>
      <w:tr w:rsidR="009257B6" w:rsidRPr="00E33D7F" w14:paraId="01751538" w14:textId="77777777" w:rsidTr="00AB70BA">
        <w:trPr>
          <w:cantSplit/>
          <w:trHeight w:val="57"/>
        </w:trPr>
        <w:tc>
          <w:tcPr>
            <w:tcW w:w="24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22D853E7" w14:textId="77777777" w:rsidR="009257B6" w:rsidRPr="00E33D7F" w:rsidRDefault="009257B6" w:rsidP="00AB70BA">
            <w:pPr>
              <w:pStyle w:val="TableText0"/>
            </w:pPr>
            <w:r>
              <w:t>…</w:t>
            </w:r>
          </w:p>
        </w:tc>
        <w:tc>
          <w:tcPr>
            <w:tcW w:w="2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601785CE" w14:textId="77777777" w:rsidR="009257B6" w:rsidRPr="00E33D7F" w:rsidRDefault="009257B6" w:rsidP="00AB70BA">
            <w:pPr>
              <w:pStyle w:val="TableText0"/>
            </w:pPr>
            <w:r>
              <w:t>…</w:t>
            </w:r>
          </w:p>
        </w:tc>
      </w:tr>
      <w:tr w:rsidR="009257B6" w:rsidRPr="00E33D7F" w14:paraId="5E84DEB3" w14:textId="77777777" w:rsidTr="00AB70BA">
        <w:trPr>
          <w:cantSplit/>
          <w:trHeight w:val="57"/>
        </w:trPr>
        <w:tc>
          <w:tcPr>
            <w:tcW w:w="24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03BBAF9B" w14:textId="77777777" w:rsidR="009257B6" w:rsidRPr="00E33D7F" w:rsidRDefault="009257B6" w:rsidP="00AB70BA">
            <w:pPr>
              <w:pStyle w:val="TableText0"/>
            </w:pPr>
            <w:r>
              <w:t>…</w:t>
            </w:r>
          </w:p>
        </w:tc>
        <w:tc>
          <w:tcPr>
            <w:tcW w:w="2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524C91DE" w14:textId="77777777" w:rsidR="009257B6" w:rsidRPr="00E33D7F" w:rsidRDefault="009257B6" w:rsidP="00AB70BA">
            <w:pPr>
              <w:pStyle w:val="TableText0"/>
            </w:pPr>
            <w:r>
              <w:t>…</w:t>
            </w:r>
          </w:p>
        </w:tc>
      </w:tr>
    </w:tbl>
    <w:p w14:paraId="2A606CF1" w14:textId="77777777" w:rsidR="009257B6" w:rsidRDefault="009257B6" w:rsidP="009257B6"/>
    <w:p w14:paraId="411DE0F6" w14:textId="77777777" w:rsidR="002213E4" w:rsidRDefault="002213E4" w:rsidP="002213E4">
      <w:pPr>
        <w:rPr>
          <w:lang w:eastAsia="de-DE"/>
        </w:rPr>
      </w:pPr>
    </w:p>
    <w:p w14:paraId="79C85D4F" w14:textId="557FE330" w:rsidR="009257B6" w:rsidRDefault="009257B6">
      <w:pPr>
        <w:tabs>
          <w:tab w:val="clear" w:pos="851"/>
        </w:tabs>
        <w:spacing w:after="0" w:line="240" w:lineRule="auto"/>
        <w:jc w:val="left"/>
        <w:rPr>
          <w:lang w:eastAsia="de-DE"/>
        </w:rPr>
      </w:pPr>
      <w:r>
        <w:rPr>
          <w:lang w:eastAsia="de-DE"/>
        </w:rPr>
        <w:br w:type="page"/>
      </w:r>
    </w:p>
    <w:p w14:paraId="5C3EFF37" w14:textId="77777777" w:rsidR="009257B6" w:rsidRDefault="009257B6" w:rsidP="002213E4">
      <w:pPr>
        <w:rPr>
          <w:lang w:eastAsia="de-DE"/>
        </w:rPr>
      </w:pPr>
    </w:p>
    <w:p w14:paraId="263B831A" w14:textId="6D3D1AEE" w:rsidR="009257B6" w:rsidRDefault="009257B6" w:rsidP="009257B6">
      <w:pPr>
        <w:pStyle w:val="Heading1"/>
      </w:pPr>
      <w:bookmarkStart w:id="13" w:name="_Toc163133389"/>
      <w:r>
        <w:t>Abschluss</w:t>
      </w:r>
      <w:bookmarkEnd w:id="13"/>
    </w:p>
    <w:p w14:paraId="4C487CE1" w14:textId="77777777" w:rsidR="009257B6" w:rsidRDefault="009257B6" w:rsidP="002213E4">
      <w:pPr>
        <w:rPr>
          <w:lang w:eastAsia="de-DE"/>
        </w:rPr>
      </w:pPr>
    </w:p>
    <w:p w14:paraId="0D074BEE" w14:textId="7BB0AEA5" w:rsidR="009257B6" w:rsidRDefault="009257B6">
      <w:pPr>
        <w:tabs>
          <w:tab w:val="clear" w:pos="851"/>
        </w:tabs>
        <w:spacing w:after="0" w:line="240" w:lineRule="auto"/>
        <w:jc w:val="left"/>
        <w:rPr>
          <w:lang w:eastAsia="de-DE"/>
        </w:rPr>
      </w:pPr>
      <w:r>
        <w:rPr>
          <w:lang w:eastAsia="de-DE"/>
        </w:rPr>
        <w:br w:type="page"/>
      </w:r>
    </w:p>
    <w:p w14:paraId="4428E368" w14:textId="77777777" w:rsidR="009257B6" w:rsidRPr="002213E4" w:rsidRDefault="009257B6" w:rsidP="002213E4">
      <w:pPr>
        <w:rPr>
          <w:lang w:eastAsia="de-DE"/>
        </w:rPr>
      </w:pPr>
    </w:p>
    <w:p w14:paraId="2FAC5841" w14:textId="303AEED4" w:rsidR="00BA0923" w:rsidRPr="00D5460C" w:rsidRDefault="009257B6" w:rsidP="009257B6">
      <w:pPr>
        <w:pStyle w:val="Heading1withoutnumbering"/>
      </w:pPr>
      <w:bookmarkStart w:id="14" w:name="_Toc163133390"/>
      <w:bookmarkStart w:id="15" w:name="_Toc51063184"/>
      <w:bookmarkStart w:id="16" w:name="_Toc10599446"/>
      <w:bookmarkStart w:id="17" w:name="_Toc511191246"/>
      <w:proofErr w:type="spellStart"/>
      <w:r>
        <w:t>Literatur</w:t>
      </w:r>
      <w:bookmarkEnd w:id="14"/>
      <w:proofErr w:type="spellEnd"/>
    </w:p>
    <w:bookmarkEnd w:id="15"/>
    <w:p w14:paraId="01C294C7" w14:textId="77777777" w:rsidR="00BA0923" w:rsidRDefault="00A16CD1" w:rsidP="00BA0923">
      <w:pPr>
        <w:pStyle w:val="Literatureentry"/>
        <w:rPr>
          <w:lang w:val="de-CH"/>
        </w:rPr>
      </w:pPr>
      <w:proofErr w:type="spellStart"/>
      <w:r w:rsidRPr="00D5460C">
        <w:rPr>
          <w:snapToGrid/>
          <w:lang w:val="de-CH"/>
        </w:rPr>
        <w:t>Forma</w:t>
      </w:r>
      <w:r w:rsidR="00F96196" w:rsidRPr="00D5460C">
        <w:rPr>
          <w:snapToGrid/>
          <w:lang w:val="de-CH"/>
        </w:rPr>
        <w:t>t</w:t>
      </w:r>
      <w:r w:rsidRPr="00D5460C">
        <w:rPr>
          <w:snapToGrid/>
          <w:lang w:val="de-CH"/>
        </w:rPr>
        <w:t>ting</w:t>
      </w:r>
      <w:proofErr w:type="spellEnd"/>
      <w:r w:rsidR="00BA0923" w:rsidRPr="00D5460C">
        <w:rPr>
          <w:lang w:val="de-CH"/>
        </w:rPr>
        <w:t>: „</w:t>
      </w:r>
      <w:proofErr w:type="spellStart"/>
      <w:r w:rsidRPr="00D5460C">
        <w:rPr>
          <w:lang w:val="de-CH"/>
        </w:rPr>
        <w:t>Literature</w:t>
      </w:r>
      <w:proofErr w:type="spellEnd"/>
      <w:r w:rsidR="00723BB2" w:rsidRPr="00D5460C">
        <w:rPr>
          <w:lang w:val="de-CH"/>
        </w:rPr>
        <w:t xml:space="preserve"> </w:t>
      </w:r>
      <w:proofErr w:type="spellStart"/>
      <w:r w:rsidR="00723BB2" w:rsidRPr="00D5460C">
        <w:rPr>
          <w:lang w:val="de-CH"/>
        </w:rPr>
        <w:t>entry</w:t>
      </w:r>
      <w:proofErr w:type="spellEnd"/>
      <w:r w:rsidR="00BA0923" w:rsidRPr="00D5460C">
        <w:rPr>
          <w:lang w:val="de-CH"/>
        </w:rPr>
        <w:t>“</w:t>
      </w:r>
    </w:p>
    <w:p w14:paraId="58CF3A46" w14:textId="4530B2BA" w:rsidR="009257B6" w:rsidRDefault="009257B6">
      <w:pPr>
        <w:tabs>
          <w:tab w:val="clear" w:pos="851"/>
        </w:tabs>
        <w:spacing w:after="0" w:line="240" w:lineRule="auto"/>
        <w:jc w:val="left"/>
      </w:pPr>
      <w:r>
        <w:br w:type="page"/>
      </w:r>
    </w:p>
    <w:p w14:paraId="78455120" w14:textId="77777777" w:rsidR="009257B6" w:rsidRPr="00D5460C" w:rsidRDefault="009257B6" w:rsidP="009257B6"/>
    <w:p w14:paraId="3202E01A" w14:textId="4BF0BADA" w:rsidR="009257B6" w:rsidRPr="003A1DA4" w:rsidRDefault="009257B6" w:rsidP="009257B6">
      <w:pPr>
        <w:pStyle w:val="Heading1withoutnumbering"/>
      </w:pPr>
      <w:bookmarkStart w:id="18" w:name="_Toc163133391"/>
      <w:proofErr w:type="spellStart"/>
      <w:r>
        <w:t>Abkürzungen</w:t>
      </w:r>
      <w:proofErr w:type="spellEnd"/>
      <w:r>
        <w:t xml:space="preserve"> (optional)</w:t>
      </w:r>
      <w:bookmarkEnd w:id="18"/>
    </w:p>
    <w:p w14:paraId="335C1CF6" w14:textId="77777777" w:rsidR="009257B6" w:rsidRDefault="009257B6" w:rsidP="009257B6">
      <w:pPr>
        <w:tabs>
          <w:tab w:val="clear" w:pos="851"/>
        </w:tabs>
        <w:spacing w:after="0" w:line="240" w:lineRule="auto"/>
        <w:jc w:val="left"/>
        <w:rPr>
          <w:szCs w:val="20"/>
          <w:lang w:val="en-GB" w:eastAsia="de-DE"/>
        </w:rPr>
      </w:pPr>
      <w:r>
        <w:rPr>
          <w:lang w:val="en-GB"/>
        </w:rPr>
        <w:br w:type="page"/>
      </w:r>
    </w:p>
    <w:p w14:paraId="16322F95" w14:textId="77777777" w:rsidR="009257B6" w:rsidRDefault="009257B6" w:rsidP="009257B6"/>
    <w:p w14:paraId="0205D3DB" w14:textId="6FCFE933" w:rsidR="00696A18" w:rsidRPr="003A1DA4" w:rsidRDefault="009257B6" w:rsidP="009257B6">
      <w:pPr>
        <w:pStyle w:val="Heading1withoutnumbering"/>
      </w:pPr>
      <w:bookmarkStart w:id="19" w:name="_Toc163133392"/>
      <w:proofErr w:type="spellStart"/>
      <w:r>
        <w:t>Abbildungen</w:t>
      </w:r>
      <w:proofErr w:type="spellEnd"/>
      <w:r>
        <w:t xml:space="preserve"> (optional)</w:t>
      </w:r>
      <w:bookmarkEnd w:id="19"/>
    </w:p>
    <w:p w14:paraId="3AF3FACE" w14:textId="149F51D9" w:rsidR="009257B6" w:rsidRDefault="009257B6">
      <w:pPr>
        <w:pStyle w:val="TableofFigures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lang w:val="en-GB" w:eastAsia="en-GB"/>
          <w14:ligatures w14:val="standardContextual"/>
        </w:rPr>
      </w:pPr>
      <w:r>
        <w:rPr>
          <w:lang w:val="en-GB"/>
        </w:rPr>
        <w:fldChar w:fldCharType="begin"/>
      </w:r>
      <w:r>
        <w:rPr>
          <w:lang w:val="en-GB"/>
        </w:rPr>
        <w:instrText xml:space="preserve"> TOC \h \z \c "Abbildung" </w:instrText>
      </w:r>
      <w:r>
        <w:rPr>
          <w:lang w:val="en-GB"/>
        </w:rPr>
        <w:fldChar w:fldCharType="separate"/>
      </w:r>
      <w:hyperlink w:anchor="_Toc163132829" w:history="1">
        <w:r w:rsidRPr="00FC6B21">
          <w:rPr>
            <w:rStyle w:val="Hyperlink"/>
            <w:noProof/>
          </w:rPr>
          <w:t>Abbildung 1: Mindmap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_Toc163132829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535698" w14:textId="3CE97745" w:rsidR="009257B6" w:rsidRDefault="009257B6" w:rsidP="00696A18">
      <w:pPr>
        <w:rPr>
          <w:lang w:val="en-GB"/>
        </w:rPr>
      </w:pPr>
      <w:r>
        <w:rPr>
          <w:lang w:val="en-GB"/>
        </w:rPr>
        <w:fldChar w:fldCharType="end"/>
      </w:r>
    </w:p>
    <w:p w14:paraId="40D9442B" w14:textId="77777777" w:rsidR="009257B6" w:rsidRDefault="009257B6">
      <w:pPr>
        <w:tabs>
          <w:tab w:val="clear" w:pos="851"/>
        </w:tabs>
        <w:spacing w:after="0" w:line="240" w:lineRule="auto"/>
        <w:jc w:val="left"/>
        <w:rPr>
          <w:lang w:val="en-GB"/>
        </w:rPr>
      </w:pPr>
      <w:r>
        <w:rPr>
          <w:lang w:val="en-GB"/>
        </w:rPr>
        <w:br w:type="page"/>
      </w:r>
    </w:p>
    <w:p w14:paraId="1BEE3225" w14:textId="77777777" w:rsidR="00723BB2" w:rsidRPr="003A1DA4" w:rsidRDefault="00723BB2" w:rsidP="00696A18">
      <w:pPr>
        <w:rPr>
          <w:lang w:val="en-GB"/>
        </w:rPr>
      </w:pPr>
    </w:p>
    <w:p w14:paraId="792511CC" w14:textId="38C0BFF3" w:rsidR="00696A18" w:rsidRPr="003A1DA4" w:rsidRDefault="009257B6" w:rsidP="009257B6">
      <w:pPr>
        <w:pStyle w:val="Heading1withoutnumbering"/>
      </w:pPr>
      <w:bookmarkStart w:id="20" w:name="_Toc163133393"/>
      <w:proofErr w:type="spellStart"/>
      <w:r>
        <w:t>Tabellen</w:t>
      </w:r>
      <w:proofErr w:type="spellEnd"/>
      <w:r>
        <w:t xml:space="preserve"> (optional)</w:t>
      </w:r>
      <w:bookmarkEnd w:id="20"/>
      <w:r w:rsidR="000B5E04" w:rsidRPr="003A1DA4">
        <w:t xml:space="preserve"> </w:t>
      </w:r>
    </w:p>
    <w:p w14:paraId="0D9B3C74" w14:textId="07947697" w:rsidR="009257B6" w:rsidRDefault="009257B6">
      <w:pPr>
        <w:pStyle w:val="TableofFigures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lang w:val="en-GB" w:eastAsia="en-GB"/>
          <w14:ligatures w14:val="standardContextual"/>
        </w:rPr>
      </w:pPr>
      <w:r>
        <w:rPr>
          <w:lang w:val="en-GB"/>
        </w:rPr>
        <w:fldChar w:fldCharType="begin"/>
      </w:r>
      <w:r>
        <w:rPr>
          <w:lang w:val="en-GB"/>
        </w:rPr>
        <w:instrText xml:space="preserve"> TOC \h \z \c "Tabelle" </w:instrText>
      </w:r>
      <w:r>
        <w:rPr>
          <w:lang w:val="en-GB"/>
        </w:rPr>
        <w:fldChar w:fldCharType="separate"/>
      </w:r>
      <w:hyperlink w:anchor="_Toc163132807" w:history="1">
        <w:r w:rsidRPr="00580AB7">
          <w:rPr>
            <w:rStyle w:val="Hyperlink"/>
            <w:noProof/>
          </w:rPr>
          <w:t>Tabelle 1: Vorteile und Nachteile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_Toc163132807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9B377A9" w14:textId="176AE54B" w:rsidR="009257B6" w:rsidRDefault="009257B6" w:rsidP="00696A18">
      <w:pPr>
        <w:pStyle w:val="BodyText"/>
        <w:rPr>
          <w:lang w:val="en-GB"/>
        </w:rPr>
      </w:pPr>
      <w:r>
        <w:rPr>
          <w:lang w:val="en-GB"/>
        </w:rPr>
        <w:fldChar w:fldCharType="end"/>
      </w:r>
    </w:p>
    <w:p w14:paraId="14929145" w14:textId="77777777" w:rsidR="009257B6" w:rsidRDefault="009257B6" w:rsidP="00696A18">
      <w:pPr>
        <w:pStyle w:val="BodyText"/>
        <w:rPr>
          <w:lang w:val="en-GB"/>
        </w:rPr>
      </w:pPr>
    </w:p>
    <w:p w14:paraId="21AE5B1A" w14:textId="77777777" w:rsidR="009257B6" w:rsidRDefault="009257B6">
      <w:pPr>
        <w:tabs>
          <w:tab w:val="clear" w:pos="851"/>
        </w:tabs>
        <w:spacing w:after="0" w:line="240" w:lineRule="auto"/>
        <w:jc w:val="left"/>
        <w:rPr>
          <w:lang w:val="en-GB"/>
        </w:rPr>
      </w:pPr>
      <w:r>
        <w:rPr>
          <w:lang w:val="en-GB"/>
        </w:rPr>
        <w:br w:type="page"/>
      </w:r>
    </w:p>
    <w:p w14:paraId="5A66968C" w14:textId="77777777" w:rsidR="00696A18" w:rsidRPr="003A1DA4" w:rsidRDefault="00696A18" w:rsidP="00696A18">
      <w:pPr>
        <w:pStyle w:val="BodyText"/>
        <w:rPr>
          <w:lang w:val="en-GB"/>
        </w:rPr>
      </w:pPr>
    </w:p>
    <w:p w14:paraId="61EBA99C" w14:textId="77777777" w:rsidR="00BA0923" w:rsidRPr="003A1DA4" w:rsidRDefault="00BA0923" w:rsidP="00D07B47">
      <w:pPr>
        <w:rPr>
          <w:lang w:val="en-GB"/>
        </w:rPr>
      </w:pPr>
    </w:p>
    <w:p w14:paraId="28D6A20F" w14:textId="393FCF03" w:rsidR="00BA0923" w:rsidRPr="003A1DA4" w:rsidRDefault="009257B6" w:rsidP="009257B6">
      <w:pPr>
        <w:pStyle w:val="Heading1withoutnumbering"/>
      </w:pPr>
      <w:bookmarkStart w:id="21" w:name="_Toc163133394"/>
      <w:bookmarkEnd w:id="16"/>
      <w:proofErr w:type="spellStart"/>
      <w:r>
        <w:t>Anhang</w:t>
      </w:r>
      <w:proofErr w:type="spellEnd"/>
      <w:r>
        <w:t>/</w:t>
      </w:r>
      <w:proofErr w:type="spellStart"/>
      <w:r>
        <w:t>Anhänge</w:t>
      </w:r>
      <w:bookmarkEnd w:id="21"/>
      <w:proofErr w:type="spellEnd"/>
    </w:p>
    <w:bookmarkEnd w:id="17"/>
    <w:p w14:paraId="11329204" w14:textId="77777777" w:rsidR="00BA0923" w:rsidRPr="003A1DA4" w:rsidRDefault="00BA0923" w:rsidP="00BA0923">
      <w:pPr>
        <w:rPr>
          <w:lang w:val="en-GB"/>
        </w:rPr>
      </w:pPr>
    </w:p>
    <w:sectPr w:rsidR="00BA0923" w:rsidRPr="003A1DA4" w:rsidSect="00463AF1">
      <w:pgSz w:w="11907" w:h="16840" w:code="9"/>
      <w:pgMar w:top="1701" w:right="851" w:bottom="1588" w:left="1418" w:header="680" w:footer="1021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C122B3" w14:textId="77777777" w:rsidR="00463AF1" w:rsidRDefault="00463AF1">
      <w:r>
        <w:separator/>
      </w:r>
    </w:p>
  </w:endnote>
  <w:endnote w:type="continuationSeparator" w:id="0">
    <w:p w14:paraId="5BCDDFE8" w14:textId="77777777" w:rsidR="00463AF1" w:rsidRDefault="00463AF1">
      <w:r>
        <w:continuationSeparator/>
      </w:r>
    </w:p>
  </w:endnote>
  <w:endnote w:type="continuationNotice" w:id="1">
    <w:p w14:paraId="01078934" w14:textId="77777777" w:rsidR="00463AF1" w:rsidRDefault="00463AF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2CC45B" w14:textId="77777777" w:rsidR="00782DEC" w:rsidRDefault="00782DEC" w:rsidP="005500E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675927A" w14:textId="77777777" w:rsidR="00782DEC" w:rsidRDefault="00782DEC" w:rsidP="005B574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A16FFF" w14:textId="77777777" w:rsidR="00782DEC" w:rsidRDefault="00782DEC" w:rsidP="005500E7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4052E1" w14:textId="69794E5D" w:rsidR="00782DEC" w:rsidRPr="005500E7" w:rsidRDefault="002F558A" w:rsidP="002F558A">
    <w:pPr>
      <w:pStyle w:val="Footer"/>
      <w:jc w:val="left"/>
    </w:pPr>
    <w:r>
      <w:rPr>
        <w:rStyle w:val="PageNumber"/>
      </w:rPr>
      <w:tab/>
    </w:r>
    <w:r w:rsidR="0084299E">
      <w:rPr>
        <w:rStyle w:val="PageNumber"/>
      </w:rPr>
      <w:tab/>
    </w:r>
    <w:r w:rsidR="00782DEC">
      <w:rPr>
        <w:rStyle w:val="PageNumber"/>
      </w:rPr>
      <w:fldChar w:fldCharType="begin"/>
    </w:r>
    <w:r w:rsidR="00782DEC">
      <w:rPr>
        <w:rStyle w:val="PageNumber"/>
      </w:rPr>
      <w:instrText xml:space="preserve">PAGE  </w:instrText>
    </w:r>
    <w:r w:rsidR="00782DEC">
      <w:rPr>
        <w:rStyle w:val="PageNumber"/>
      </w:rPr>
      <w:fldChar w:fldCharType="separate"/>
    </w:r>
    <w:r w:rsidR="00382F60">
      <w:rPr>
        <w:rStyle w:val="PageNumber"/>
        <w:noProof/>
      </w:rPr>
      <w:t>I</w:t>
    </w:r>
    <w:r w:rsidR="00782DEC">
      <w:rPr>
        <w:rStyle w:val="PageNumber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01F01B" w14:textId="77777777" w:rsidR="00782DEC" w:rsidRDefault="00782DEC" w:rsidP="005500E7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B380D3" w14:textId="77777777" w:rsidR="00463AF1" w:rsidRDefault="00463AF1">
      <w:r>
        <w:separator/>
      </w:r>
    </w:p>
  </w:footnote>
  <w:footnote w:type="continuationSeparator" w:id="0">
    <w:p w14:paraId="1C52343A" w14:textId="77777777" w:rsidR="00463AF1" w:rsidRDefault="00463AF1">
      <w:r>
        <w:continuationSeparator/>
      </w:r>
    </w:p>
  </w:footnote>
  <w:footnote w:type="continuationNotice" w:id="1">
    <w:p w14:paraId="585D4CA4" w14:textId="77777777" w:rsidR="00463AF1" w:rsidRDefault="00463AF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4EE2AD" w14:textId="4ED556BA" w:rsidR="00782DEC" w:rsidRPr="00157D83" w:rsidRDefault="004E3DC9" w:rsidP="00A37F68">
    <w:pPr>
      <w:pStyle w:val="Header"/>
      <w:jc w:val="right"/>
      <w:rPr>
        <w:sz w:val="24"/>
        <w:szCs w:val="28"/>
      </w:rPr>
    </w:pPr>
    <w:r w:rsidRPr="00157D83">
      <w:rPr>
        <w:noProof/>
        <w:sz w:val="24"/>
        <w:szCs w:val="28"/>
        <w:lang w:eastAsia="de-CH"/>
      </w:rPr>
      <w:drawing>
        <wp:anchor distT="0" distB="0" distL="114300" distR="114300" simplePos="0" relativeHeight="251660289" behindDoc="0" locked="0" layoutInCell="1" allowOverlap="1" wp14:anchorId="1ACD9F75" wp14:editId="5D6AFC6E">
          <wp:simplePos x="0" y="0"/>
          <wp:positionH relativeFrom="column">
            <wp:posOffset>-245912</wp:posOffset>
          </wp:positionH>
          <wp:positionV relativeFrom="paragraph">
            <wp:posOffset>-37164</wp:posOffset>
          </wp:positionV>
          <wp:extent cx="2733477" cy="423512"/>
          <wp:effectExtent l="0" t="0" r="0" b="0"/>
          <wp:wrapNone/>
          <wp:docPr id="2096325522" name="Picture 1" descr="A black text on a white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6325522" name="Picture 1" descr="A black text on a white background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33477" cy="4235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proofErr w:type="spellStart"/>
    <w:r w:rsidR="00157D83" w:rsidRPr="00157D83">
      <w:rPr>
        <w:sz w:val="24"/>
        <w:szCs w:val="28"/>
      </w:rPr>
      <w:t>BSc</w:t>
    </w:r>
    <w:proofErr w:type="spellEnd"/>
    <w:r w:rsidR="00157D83" w:rsidRPr="00157D83">
      <w:rPr>
        <w:sz w:val="24"/>
        <w:szCs w:val="28"/>
      </w:rPr>
      <w:t xml:space="preserve"> Business </w:t>
    </w:r>
    <w:proofErr w:type="spellStart"/>
    <w:r w:rsidR="00157D83" w:rsidRPr="00157D83">
      <w:rPr>
        <w:sz w:val="24"/>
        <w:szCs w:val="28"/>
      </w:rPr>
      <w:t>Artifical</w:t>
    </w:r>
    <w:proofErr w:type="spellEnd"/>
    <w:r w:rsidR="00157D83" w:rsidRPr="00157D83">
      <w:rPr>
        <w:sz w:val="24"/>
        <w:szCs w:val="28"/>
      </w:rPr>
      <w:t xml:space="preserve"> Intelligence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40B4A9" w14:textId="77777777" w:rsidR="00782DEC" w:rsidRPr="0057787E" w:rsidRDefault="00782DEC" w:rsidP="0057787E">
    <w:pPr>
      <w:tabs>
        <w:tab w:val="clear" w:pos="851"/>
      </w:tabs>
      <w:autoSpaceDE w:val="0"/>
      <w:autoSpaceDN w:val="0"/>
      <w:adjustRightInd w:val="0"/>
      <w:spacing w:after="0"/>
      <w:rPr>
        <w:rFonts w:cs="Arial"/>
        <w:sz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EA5785" w14:textId="460308F0" w:rsidR="00D069FC" w:rsidRPr="00010C3F" w:rsidRDefault="00010C3F" w:rsidP="004E3DC9">
    <w:pPr>
      <w:pStyle w:val="Header"/>
      <w:jc w:val="right"/>
      <w:rPr>
        <w:sz w:val="18"/>
        <w:szCs w:val="18"/>
        <w:lang w:val="en-US"/>
      </w:rPr>
    </w:pPr>
    <w:r w:rsidRPr="00010C3F">
      <w:rPr>
        <w:sz w:val="18"/>
        <w:szCs w:val="18"/>
        <w:lang w:val="en-US"/>
      </w:rPr>
      <w:fldChar w:fldCharType="begin"/>
    </w:r>
    <w:r w:rsidRPr="00010C3F">
      <w:rPr>
        <w:sz w:val="18"/>
        <w:szCs w:val="18"/>
        <w:lang w:val="en-US"/>
      </w:rPr>
      <w:instrText xml:space="preserve"> STYLEREF  "Heading 1"  \* MERGEFORMAT </w:instrText>
    </w:r>
    <w:r w:rsidRPr="00010C3F">
      <w:rPr>
        <w:sz w:val="18"/>
        <w:szCs w:val="18"/>
        <w:lang w:val="en-US"/>
      </w:rPr>
      <w:fldChar w:fldCharType="separate"/>
    </w:r>
    <w:r w:rsidR="00505DEF">
      <w:rPr>
        <w:noProof/>
        <w:sz w:val="18"/>
        <w:szCs w:val="18"/>
        <w:lang w:val="en-US"/>
      </w:rPr>
      <w:t>Einleitung</w:t>
    </w:r>
    <w:r w:rsidRPr="00010C3F">
      <w:rPr>
        <w:sz w:val="18"/>
        <w:szCs w:val="18"/>
        <w:lang w:val="en-US"/>
      </w:rPr>
      <w:fldChar w:fldCharType="end"/>
    </w:r>
    <w:r w:rsidR="004E3DC9" w:rsidRPr="00010C3F">
      <w:rPr>
        <w:noProof/>
        <w:sz w:val="18"/>
        <w:szCs w:val="18"/>
        <w:lang w:eastAsia="de-CH"/>
      </w:rPr>
      <w:drawing>
        <wp:anchor distT="0" distB="0" distL="114300" distR="114300" simplePos="0" relativeHeight="251662337" behindDoc="0" locked="0" layoutInCell="1" allowOverlap="1" wp14:anchorId="4F3CAA75" wp14:editId="5FBC5E6D">
          <wp:simplePos x="0" y="0"/>
          <wp:positionH relativeFrom="margin">
            <wp:posOffset>-77002</wp:posOffset>
          </wp:positionH>
          <wp:positionV relativeFrom="paragraph">
            <wp:posOffset>-9993</wp:posOffset>
          </wp:positionV>
          <wp:extent cx="2425566" cy="375806"/>
          <wp:effectExtent l="0" t="0" r="0" b="5715"/>
          <wp:wrapNone/>
          <wp:docPr id="2102509980" name="Picture 1" descr="A black text on a white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6325522" name="Picture 1" descr="A black text on a white background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25566" cy="3758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BFDED8" w14:textId="77777777" w:rsidR="00782DEC" w:rsidRPr="0057787E" w:rsidRDefault="00782DEC" w:rsidP="0057787E">
    <w:pPr>
      <w:tabs>
        <w:tab w:val="clear" w:pos="851"/>
      </w:tabs>
      <w:autoSpaceDE w:val="0"/>
      <w:autoSpaceDN w:val="0"/>
      <w:adjustRightInd w:val="0"/>
      <w:spacing w:after="0"/>
      <w:rPr>
        <w:rFonts w:cs="Arial"/>
        <w:sz w:val="24"/>
      </w:rPr>
    </w:pPr>
    <w:r>
      <w:rPr>
        <w:rFonts w:cs="Arial"/>
        <w:sz w:val="24"/>
      </w:rPr>
      <w:t>Nachname Vorname, Kurztitel, Jahr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71F2B1F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3BAD83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0C2B39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4FA643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BC842E8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994E450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1727B20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B66C1C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9F8EE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770207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A049D9"/>
    <w:multiLevelType w:val="multilevel"/>
    <w:tmpl w:val="0FB8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445B84"/>
    <w:multiLevelType w:val="hybridMultilevel"/>
    <w:tmpl w:val="F3BAAFD6"/>
    <w:lvl w:ilvl="0" w:tplc="0807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79E71C5"/>
    <w:multiLevelType w:val="multilevel"/>
    <w:tmpl w:val="A2345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A325029"/>
    <w:multiLevelType w:val="multilevel"/>
    <w:tmpl w:val="03B81F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0A8B1A47"/>
    <w:multiLevelType w:val="hybridMultilevel"/>
    <w:tmpl w:val="0A2A2BA6"/>
    <w:lvl w:ilvl="0" w:tplc="0807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DD012AC"/>
    <w:multiLevelType w:val="multilevel"/>
    <w:tmpl w:val="0FB8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0D572BA"/>
    <w:multiLevelType w:val="multilevel"/>
    <w:tmpl w:val="396E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9B26B77"/>
    <w:multiLevelType w:val="multilevel"/>
    <w:tmpl w:val="ED06A182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8" w15:restartNumberingAfterBreak="0">
    <w:nsid w:val="1A5B5C24"/>
    <w:multiLevelType w:val="multilevel"/>
    <w:tmpl w:val="F534734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9" w15:restartNumberingAfterBreak="0">
    <w:nsid w:val="1A9F7B33"/>
    <w:multiLevelType w:val="multilevel"/>
    <w:tmpl w:val="0FB8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CE05BAC"/>
    <w:multiLevelType w:val="hybridMultilevel"/>
    <w:tmpl w:val="FFFFFFFF"/>
    <w:lvl w:ilvl="0" w:tplc="B8644D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D8C9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F412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320F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38F5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207F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5EB2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0ED8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3272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D54671C"/>
    <w:multiLevelType w:val="multilevel"/>
    <w:tmpl w:val="2F90237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2" w15:restartNumberingAfterBreak="0">
    <w:nsid w:val="2067383B"/>
    <w:multiLevelType w:val="hybridMultilevel"/>
    <w:tmpl w:val="42401260"/>
    <w:lvl w:ilvl="0" w:tplc="0807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6EB477D"/>
    <w:multiLevelType w:val="multilevel"/>
    <w:tmpl w:val="A2345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96D00BE"/>
    <w:multiLevelType w:val="multilevel"/>
    <w:tmpl w:val="0FB8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C7125A9"/>
    <w:multiLevelType w:val="multilevel"/>
    <w:tmpl w:val="0FB8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2E71184"/>
    <w:multiLevelType w:val="multilevel"/>
    <w:tmpl w:val="0FB8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78409B1"/>
    <w:multiLevelType w:val="multilevel"/>
    <w:tmpl w:val="0FB8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1714B16"/>
    <w:multiLevelType w:val="multilevel"/>
    <w:tmpl w:val="0FB8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8256B02"/>
    <w:multiLevelType w:val="multilevel"/>
    <w:tmpl w:val="D4347BC8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Restart w:val="0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0" w15:restartNumberingAfterBreak="0">
    <w:nsid w:val="4F792D7F"/>
    <w:multiLevelType w:val="multilevel"/>
    <w:tmpl w:val="963284D8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i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  <w:i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1" w15:restartNumberingAfterBreak="0">
    <w:nsid w:val="5546334D"/>
    <w:multiLevelType w:val="multilevel"/>
    <w:tmpl w:val="396E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34525C"/>
    <w:multiLevelType w:val="multilevel"/>
    <w:tmpl w:val="745A2BC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Restart w:val="0"/>
      <w:isLgl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3" w15:restartNumberingAfterBreak="0">
    <w:nsid w:val="5BF46608"/>
    <w:multiLevelType w:val="multilevel"/>
    <w:tmpl w:val="2D568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4BED032"/>
    <w:multiLevelType w:val="hybridMultilevel"/>
    <w:tmpl w:val="FFFFFFFF"/>
    <w:lvl w:ilvl="0" w:tplc="22C074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16F5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4413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7067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3C57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748F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5AE4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A80F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611EC8"/>
    <w:multiLevelType w:val="hybridMultilevel"/>
    <w:tmpl w:val="FFFFFFFF"/>
    <w:lvl w:ilvl="0" w:tplc="C7406E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A652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D8FC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CE98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96BE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3832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F0A6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5208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DE17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D1379F"/>
    <w:multiLevelType w:val="multilevel"/>
    <w:tmpl w:val="0FB8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C943AF7"/>
    <w:multiLevelType w:val="multilevel"/>
    <w:tmpl w:val="9578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145586E"/>
    <w:multiLevelType w:val="hybridMultilevel"/>
    <w:tmpl w:val="FFFFFFFF"/>
    <w:lvl w:ilvl="0" w:tplc="C61CD7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A43D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31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501F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205C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F41F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AE11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9869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9CE4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0702E0"/>
    <w:multiLevelType w:val="multilevel"/>
    <w:tmpl w:val="03B81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5562514"/>
    <w:multiLevelType w:val="multilevel"/>
    <w:tmpl w:val="0FB8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7079913">
    <w:abstractNumId w:val="17"/>
  </w:num>
  <w:num w:numId="2" w16cid:durableId="2106077537">
    <w:abstractNumId w:val="9"/>
  </w:num>
  <w:num w:numId="3" w16cid:durableId="1050224430">
    <w:abstractNumId w:val="7"/>
  </w:num>
  <w:num w:numId="4" w16cid:durableId="388042730">
    <w:abstractNumId w:val="6"/>
  </w:num>
  <w:num w:numId="5" w16cid:durableId="914389763">
    <w:abstractNumId w:val="5"/>
  </w:num>
  <w:num w:numId="6" w16cid:durableId="428744679">
    <w:abstractNumId w:val="4"/>
  </w:num>
  <w:num w:numId="7" w16cid:durableId="317660136">
    <w:abstractNumId w:val="30"/>
  </w:num>
  <w:num w:numId="8" w16cid:durableId="453211084">
    <w:abstractNumId w:val="8"/>
  </w:num>
  <w:num w:numId="9" w16cid:durableId="1886260742">
    <w:abstractNumId w:val="3"/>
  </w:num>
  <w:num w:numId="10" w16cid:durableId="229922386">
    <w:abstractNumId w:val="2"/>
  </w:num>
  <w:num w:numId="11" w16cid:durableId="1367176231">
    <w:abstractNumId w:val="1"/>
  </w:num>
  <w:num w:numId="12" w16cid:durableId="1887333266">
    <w:abstractNumId w:val="0"/>
  </w:num>
  <w:num w:numId="13" w16cid:durableId="959844878">
    <w:abstractNumId w:val="18"/>
  </w:num>
  <w:num w:numId="14" w16cid:durableId="1758213289">
    <w:abstractNumId w:val="29"/>
  </w:num>
  <w:num w:numId="15" w16cid:durableId="1809935221">
    <w:abstractNumId w:val="32"/>
  </w:num>
  <w:num w:numId="16" w16cid:durableId="155342477">
    <w:abstractNumId w:val="21"/>
  </w:num>
  <w:num w:numId="17" w16cid:durableId="66258801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832527328">
    <w:abstractNumId w:val="11"/>
  </w:num>
  <w:num w:numId="19" w16cid:durableId="145826777">
    <w:abstractNumId w:val="14"/>
  </w:num>
  <w:num w:numId="20" w16cid:durableId="1408381762">
    <w:abstractNumId w:val="22"/>
  </w:num>
  <w:num w:numId="21" w16cid:durableId="1855000882">
    <w:abstractNumId w:val="33"/>
  </w:num>
  <w:num w:numId="22" w16cid:durableId="2057311706">
    <w:abstractNumId w:val="37"/>
  </w:num>
  <w:num w:numId="23" w16cid:durableId="75591386">
    <w:abstractNumId w:val="20"/>
  </w:num>
  <w:num w:numId="24" w16cid:durableId="1602031218">
    <w:abstractNumId w:val="38"/>
  </w:num>
  <w:num w:numId="25" w16cid:durableId="1747993580">
    <w:abstractNumId w:val="35"/>
  </w:num>
  <w:num w:numId="26" w16cid:durableId="1639415623">
    <w:abstractNumId w:val="34"/>
  </w:num>
  <w:num w:numId="27" w16cid:durableId="1399475973">
    <w:abstractNumId w:val="12"/>
  </w:num>
  <w:num w:numId="28" w16cid:durableId="1168791563">
    <w:abstractNumId w:val="13"/>
  </w:num>
  <w:num w:numId="29" w16cid:durableId="961305546">
    <w:abstractNumId w:val="24"/>
  </w:num>
  <w:num w:numId="30" w16cid:durableId="37977951">
    <w:abstractNumId w:val="23"/>
  </w:num>
  <w:num w:numId="31" w16cid:durableId="1498183147">
    <w:abstractNumId w:val="31"/>
  </w:num>
  <w:num w:numId="32" w16cid:durableId="1093090461">
    <w:abstractNumId w:val="16"/>
  </w:num>
  <w:num w:numId="33" w16cid:durableId="990595513">
    <w:abstractNumId w:val="39"/>
  </w:num>
  <w:num w:numId="34" w16cid:durableId="492262398">
    <w:abstractNumId w:val="40"/>
  </w:num>
  <w:num w:numId="35" w16cid:durableId="1284389162">
    <w:abstractNumId w:val="26"/>
  </w:num>
  <w:num w:numId="36" w16cid:durableId="486016317">
    <w:abstractNumId w:val="25"/>
  </w:num>
  <w:num w:numId="37" w16cid:durableId="1458719368">
    <w:abstractNumId w:val="15"/>
  </w:num>
  <w:num w:numId="38" w16cid:durableId="135998214">
    <w:abstractNumId w:val="27"/>
  </w:num>
  <w:num w:numId="39" w16cid:durableId="1729842976">
    <w:abstractNumId w:val="28"/>
  </w:num>
  <w:num w:numId="40" w16cid:durableId="105538045">
    <w:abstractNumId w:val="36"/>
  </w:num>
  <w:num w:numId="41" w16cid:durableId="1854301231">
    <w:abstractNumId w:val="19"/>
  </w:num>
  <w:num w:numId="42" w16cid:durableId="18223833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9"/>
  <w:hideSpellingErrors/>
  <w:hideGrammaticalErrors/>
  <w:proofState w:spelling="clean" w:grammar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autoHyphenation/>
  <w:hyphenationZone w:val="142"/>
  <w:drawingGridHorizontalSpacing w:val="284"/>
  <w:drawingGridVerticalSpacing w:val="284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UxMDE2MjAHQjMzEyUdpeDU4uLM/DyQAsNaAP+A/4UsAAAA"/>
  </w:docVars>
  <w:rsids>
    <w:rsidRoot w:val="00E36317"/>
    <w:rsid w:val="00001588"/>
    <w:rsid w:val="00001B75"/>
    <w:rsid w:val="000032DA"/>
    <w:rsid w:val="000061F3"/>
    <w:rsid w:val="000070A5"/>
    <w:rsid w:val="00007E35"/>
    <w:rsid w:val="00010C3F"/>
    <w:rsid w:val="00014DE8"/>
    <w:rsid w:val="00017665"/>
    <w:rsid w:val="000177A4"/>
    <w:rsid w:val="00017E2E"/>
    <w:rsid w:val="00017EBA"/>
    <w:rsid w:val="000206EE"/>
    <w:rsid w:val="000232A9"/>
    <w:rsid w:val="00025823"/>
    <w:rsid w:val="00027179"/>
    <w:rsid w:val="00031D8F"/>
    <w:rsid w:val="00037158"/>
    <w:rsid w:val="00041DFD"/>
    <w:rsid w:val="00043B31"/>
    <w:rsid w:val="00044EC3"/>
    <w:rsid w:val="00047897"/>
    <w:rsid w:val="0005516E"/>
    <w:rsid w:val="00057312"/>
    <w:rsid w:val="00057983"/>
    <w:rsid w:val="00060F56"/>
    <w:rsid w:val="00061F49"/>
    <w:rsid w:val="00065B41"/>
    <w:rsid w:val="0006771A"/>
    <w:rsid w:val="00074FE3"/>
    <w:rsid w:val="0008135A"/>
    <w:rsid w:val="00081387"/>
    <w:rsid w:val="00081E41"/>
    <w:rsid w:val="0008218E"/>
    <w:rsid w:val="0008241D"/>
    <w:rsid w:val="00083F31"/>
    <w:rsid w:val="00086FB6"/>
    <w:rsid w:val="000873FF"/>
    <w:rsid w:val="000877DD"/>
    <w:rsid w:val="00087F07"/>
    <w:rsid w:val="00091835"/>
    <w:rsid w:val="000955E9"/>
    <w:rsid w:val="0009682E"/>
    <w:rsid w:val="000A0C7F"/>
    <w:rsid w:val="000A7E77"/>
    <w:rsid w:val="000B274B"/>
    <w:rsid w:val="000B2F80"/>
    <w:rsid w:val="000B46AE"/>
    <w:rsid w:val="000B50FF"/>
    <w:rsid w:val="000B5643"/>
    <w:rsid w:val="000B5E04"/>
    <w:rsid w:val="000C1BCF"/>
    <w:rsid w:val="000D31F1"/>
    <w:rsid w:val="000D4EC4"/>
    <w:rsid w:val="000D776A"/>
    <w:rsid w:val="000E022E"/>
    <w:rsid w:val="000E1404"/>
    <w:rsid w:val="000E3E33"/>
    <w:rsid w:val="000E619C"/>
    <w:rsid w:val="000E6942"/>
    <w:rsid w:val="000F19AE"/>
    <w:rsid w:val="000F2F49"/>
    <w:rsid w:val="000F4A35"/>
    <w:rsid w:val="000F5B6C"/>
    <w:rsid w:val="001006EA"/>
    <w:rsid w:val="00101074"/>
    <w:rsid w:val="00101E7D"/>
    <w:rsid w:val="00104750"/>
    <w:rsid w:val="00104CD9"/>
    <w:rsid w:val="00105677"/>
    <w:rsid w:val="001058E8"/>
    <w:rsid w:val="00107E2C"/>
    <w:rsid w:val="00110DC7"/>
    <w:rsid w:val="00111525"/>
    <w:rsid w:val="001129F0"/>
    <w:rsid w:val="00114BAA"/>
    <w:rsid w:val="001169E1"/>
    <w:rsid w:val="00120592"/>
    <w:rsid w:val="00120B4B"/>
    <w:rsid w:val="00125E6D"/>
    <w:rsid w:val="00125E81"/>
    <w:rsid w:val="00130DE9"/>
    <w:rsid w:val="00131562"/>
    <w:rsid w:val="00134B84"/>
    <w:rsid w:val="001350FD"/>
    <w:rsid w:val="00135F92"/>
    <w:rsid w:val="00137964"/>
    <w:rsid w:val="00146341"/>
    <w:rsid w:val="00152E1B"/>
    <w:rsid w:val="00155696"/>
    <w:rsid w:val="001556E4"/>
    <w:rsid w:val="00155F29"/>
    <w:rsid w:val="001576E7"/>
    <w:rsid w:val="00157D83"/>
    <w:rsid w:val="00160D05"/>
    <w:rsid w:val="00166107"/>
    <w:rsid w:val="00166C3F"/>
    <w:rsid w:val="00167382"/>
    <w:rsid w:val="00167EF5"/>
    <w:rsid w:val="00170B09"/>
    <w:rsid w:val="00177665"/>
    <w:rsid w:val="001866C1"/>
    <w:rsid w:val="00186B77"/>
    <w:rsid w:val="00187B47"/>
    <w:rsid w:val="00187BBC"/>
    <w:rsid w:val="0019743F"/>
    <w:rsid w:val="001A7E0F"/>
    <w:rsid w:val="001B0D29"/>
    <w:rsid w:val="001B1916"/>
    <w:rsid w:val="001B2908"/>
    <w:rsid w:val="001B4B59"/>
    <w:rsid w:val="001B60C6"/>
    <w:rsid w:val="001C03B0"/>
    <w:rsid w:val="001C09CB"/>
    <w:rsid w:val="001C188E"/>
    <w:rsid w:val="001C1EEE"/>
    <w:rsid w:val="001C3ABA"/>
    <w:rsid w:val="001C4185"/>
    <w:rsid w:val="001C6FE2"/>
    <w:rsid w:val="001D0DAE"/>
    <w:rsid w:val="001D1AA2"/>
    <w:rsid w:val="001D1C31"/>
    <w:rsid w:val="001D34AD"/>
    <w:rsid w:val="001D708A"/>
    <w:rsid w:val="001E012F"/>
    <w:rsid w:val="001E4AA6"/>
    <w:rsid w:val="001E4C0A"/>
    <w:rsid w:val="001F2777"/>
    <w:rsid w:val="001F284A"/>
    <w:rsid w:val="001F692E"/>
    <w:rsid w:val="0020477A"/>
    <w:rsid w:val="002054F6"/>
    <w:rsid w:val="00205F74"/>
    <w:rsid w:val="00206013"/>
    <w:rsid w:val="002107DD"/>
    <w:rsid w:val="0021129F"/>
    <w:rsid w:val="00211BF9"/>
    <w:rsid w:val="00215E2D"/>
    <w:rsid w:val="0021653C"/>
    <w:rsid w:val="00217266"/>
    <w:rsid w:val="002213E4"/>
    <w:rsid w:val="002222C9"/>
    <w:rsid w:val="00224202"/>
    <w:rsid w:val="002265D1"/>
    <w:rsid w:val="002308CD"/>
    <w:rsid w:val="00232806"/>
    <w:rsid w:val="0023682D"/>
    <w:rsid w:val="00237ADF"/>
    <w:rsid w:val="00240CED"/>
    <w:rsid w:val="002445F5"/>
    <w:rsid w:val="00245312"/>
    <w:rsid w:val="00246B32"/>
    <w:rsid w:val="00247778"/>
    <w:rsid w:val="00253758"/>
    <w:rsid w:val="00254914"/>
    <w:rsid w:val="002552E7"/>
    <w:rsid w:val="0026038D"/>
    <w:rsid w:val="00261865"/>
    <w:rsid w:val="00262F32"/>
    <w:rsid w:val="00265DCE"/>
    <w:rsid w:val="0026752B"/>
    <w:rsid w:val="00271CD9"/>
    <w:rsid w:val="002743B7"/>
    <w:rsid w:val="002751B4"/>
    <w:rsid w:val="00281EA0"/>
    <w:rsid w:val="002828CF"/>
    <w:rsid w:val="00287040"/>
    <w:rsid w:val="00295253"/>
    <w:rsid w:val="00295EB5"/>
    <w:rsid w:val="002A40BA"/>
    <w:rsid w:val="002B55C2"/>
    <w:rsid w:val="002B6724"/>
    <w:rsid w:val="002B747B"/>
    <w:rsid w:val="002C2116"/>
    <w:rsid w:val="002C4DC2"/>
    <w:rsid w:val="002C56F8"/>
    <w:rsid w:val="002C5E8D"/>
    <w:rsid w:val="002D0915"/>
    <w:rsid w:val="002D329B"/>
    <w:rsid w:val="002D64A9"/>
    <w:rsid w:val="002D7071"/>
    <w:rsid w:val="002D7AA9"/>
    <w:rsid w:val="002E1385"/>
    <w:rsid w:val="002E2732"/>
    <w:rsid w:val="002E5A34"/>
    <w:rsid w:val="002E7C06"/>
    <w:rsid w:val="002F00B9"/>
    <w:rsid w:val="002F0631"/>
    <w:rsid w:val="002F19A3"/>
    <w:rsid w:val="002F2C04"/>
    <w:rsid w:val="002F5140"/>
    <w:rsid w:val="002F558A"/>
    <w:rsid w:val="00300461"/>
    <w:rsid w:val="00301325"/>
    <w:rsid w:val="00301B02"/>
    <w:rsid w:val="0030475E"/>
    <w:rsid w:val="00304A29"/>
    <w:rsid w:val="00310047"/>
    <w:rsid w:val="00314F56"/>
    <w:rsid w:val="003152FB"/>
    <w:rsid w:val="00315824"/>
    <w:rsid w:val="00320486"/>
    <w:rsid w:val="00322B93"/>
    <w:rsid w:val="003237E0"/>
    <w:rsid w:val="00324094"/>
    <w:rsid w:val="0032458A"/>
    <w:rsid w:val="00324749"/>
    <w:rsid w:val="00325FF1"/>
    <w:rsid w:val="0033450F"/>
    <w:rsid w:val="003352B9"/>
    <w:rsid w:val="00336FFF"/>
    <w:rsid w:val="00345D16"/>
    <w:rsid w:val="0035031D"/>
    <w:rsid w:val="00350CDF"/>
    <w:rsid w:val="0035174C"/>
    <w:rsid w:val="0035232B"/>
    <w:rsid w:val="0036092E"/>
    <w:rsid w:val="00363515"/>
    <w:rsid w:val="003671CC"/>
    <w:rsid w:val="003736C1"/>
    <w:rsid w:val="003768E2"/>
    <w:rsid w:val="00377668"/>
    <w:rsid w:val="00382F60"/>
    <w:rsid w:val="00383CBA"/>
    <w:rsid w:val="00384F7F"/>
    <w:rsid w:val="003853EE"/>
    <w:rsid w:val="00385FBB"/>
    <w:rsid w:val="00393657"/>
    <w:rsid w:val="00394122"/>
    <w:rsid w:val="003A1DA4"/>
    <w:rsid w:val="003A4658"/>
    <w:rsid w:val="003A4DAC"/>
    <w:rsid w:val="003A6642"/>
    <w:rsid w:val="003A6E46"/>
    <w:rsid w:val="003A7093"/>
    <w:rsid w:val="003B046B"/>
    <w:rsid w:val="003B1E10"/>
    <w:rsid w:val="003B62BC"/>
    <w:rsid w:val="003C0A64"/>
    <w:rsid w:val="003C14B3"/>
    <w:rsid w:val="003C7747"/>
    <w:rsid w:val="003D10E1"/>
    <w:rsid w:val="003D370B"/>
    <w:rsid w:val="003D4952"/>
    <w:rsid w:val="003D5337"/>
    <w:rsid w:val="003D5FAA"/>
    <w:rsid w:val="003D6050"/>
    <w:rsid w:val="003E095B"/>
    <w:rsid w:val="003E0B82"/>
    <w:rsid w:val="003E1863"/>
    <w:rsid w:val="003E48B4"/>
    <w:rsid w:val="003E6EA4"/>
    <w:rsid w:val="003F0CB9"/>
    <w:rsid w:val="003F13ED"/>
    <w:rsid w:val="003F3DA3"/>
    <w:rsid w:val="003F4C24"/>
    <w:rsid w:val="003F4F5E"/>
    <w:rsid w:val="003F5CD3"/>
    <w:rsid w:val="004020AC"/>
    <w:rsid w:val="0040398B"/>
    <w:rsid w:val="00406961"/>
    <w:rsid w:val="004070E3"/>
    <w:rsid w:val="004110FF"/>
    <w:rsid w:val="00411808"/>
    <w:rsid w:val="00411A01"/>
    <w:rsid w:val="00413A36"/>
    <w:rsid w:val="00417208"/>
    <w:rsid w:val="00417554"/>
    <w:rsid w:val="00420121"/>
    <w:rsid w:val="00421F8A"/>
    <w:rsid w:val="0042486D"/>
    <w:rsid w:val="00424DFC"/>
    <w:rsid w:val="004253C5"/>
    <w:rsid w:val="00430293"/>
    <w:rsid w:val="00430FF3"/>
    <w:rsid w:val="004314FB"/>
    <w:rsid w:val="00431933"/>
    <w:rsid w:val="0043768F"/>
    <w:rsid w:val="0044052C"/>
    <w:rsid w:val="004435FC"/>
    <w:rsid w:val="00452C06"/>
    <w:rsid w:val="00455736"/>
    <w:rsid w:val="00455983"/>
    <w:rsid w:val="004569CC"/>
    <w:rsid w:val="00461E77"/>
    <w:rsid w:val="00463AF1"/>
    <w:rsid w:val="00465482"/>
    <w:rsid w:val="00465CAA"/>
    <w:rsid w:val="00471892"/>
    <w:rsid w:val="004720D5"/>
    <w:rsid w:val="0047384D"/>
    <w:rsid w:val="00475510"/>
    <w:rsid w:val="00476810"/>
    <w:rsid w:val="00476CBD"/>
    <w:rsid w:val="00476E86"/>
    <w:rsid w:val="00481D80"/>
    <w:rsid w:val="0048217F"/>
    <w:rsid w:val="0048302B"/>
    <w:rsid w:val="0049127E"/>
    <w:rsid w:val="00492485"/>
    <w:rsid w:val="00492A00"/>
    <w:rsid w:val="00493F0E"/>
    <w:rsid w:val="004A1BD3"/>
    <w:rsid w:val="004A2612"/>
    <w:rsid w:val="004A4561"/>
    <w:rsid w:val="004A5C30"/>
    <w:rsid w:val="004A751A"/>
    <w:rsid w:val="004B0626"/>
    <w:rsid w:val="004B2A49"/>
    <w:rsid w:val="004B2EF4"/>
    <w:rsid w:val="004B5827"/>
    <w:rsid w:val="004B5E46"/>
    <w:rsid w:val="004B78F2"/>
    <w:rsid w:val="004C2836"/>
    <w:rsid w:val="004C2B38"/>
    <w:rsid w:val="004C2E8F"/>
    <w:rsid w:val="004C3879"/>
    <w:rsid w:val="004C4752"/>
    <w:rsid w:val="004C566F"/>
    <w:rsid w:val="004C6662"/>
    <w:rsid w:val="004D030C"/>
    <w:rsid w:val="004D2402"/>
    <w:rsid w:val="004D4E16"/>
    <w:rsid w:val="004D4EC5"/>
    <w:rsid w:val="004E00F6"/>
    <w:rsid w:val="004E1165"/>
    <w:rsid w:val="004E3DC9"/>
    <w:rsid w:val="004E5B9D"/>
    <w:rsid w:val="004F14C9"/>
    <w:rsid w:val="004F5340"/>
    <w:rsid w:val="004F6310"/>
    <w:rsid w:val="00501271"/>
    <w:rsid w:val="00503E4F"/>
    <w:rsid w:val="00504C73"/>
    <w:rsid w:val="00505DEF"/>
    <w:rsid w:val="00506D07"/>
    <w:rsid w:val="00507598"/>
    <w:rsid w:val="005166A5"/>
    <w:rsid w:val="00517B9B"/>
    <w:rsid w:val="00517F4A"/>
    <w:rsid w:val="00522501"/>
    <w:rsid w:val="0052598C"/>
    <w:rsid w:val="00527376"/>
    <w:rsid w:val="00531A54"/>
    <w:rsid w:val="00532C12"/>
    <w:rsid w:val="00534E22"/>
    <w:rsid w:val="00535093"/>
    <w:rsid w:val="00545690"/>
    <w:rsid w:val="0054741B"/>
    <w:rsid w:val="005500E7"/>
    <w:rsid w:val="00550FDB"/>
    <w:rsid w:val="00552DF5"/>
    <w:rsid w:val="00552F46"/>
    <w:rsid w:val="00553145"/>
    <w:rsid w:val="005532D6"/>
    <w:rsid w:val="0055391A"/>
    <w:rsid w:val="005552EB"/>
    <w:rsid w:val="005642DF"/>
    <w:rsid w:val="00565428"/>
    <w:rsid w:val="0056659C"/>
    <w:rsid w:val="005706AA"/>
    <w:rsid w:val="00572300"/>
    <w:rsid w:val="0057279A"/>
    <w:rsid w:val="00572804"/>
    <w:rsid w:val="00572931"/>
    <w:rsid w:val="00572C2E"/>
    <w:rsid w:val="005761B7"/>
    <w:rsid w:val="0057787E"/>
    <w:rsid w:val="00585558"/>
    <w:rsid w:val="005873B0"/>
    <w:rsid w:val="00587599"/>
    <w:rsid w:val="00592A0B"/>
    <w:rsid w:val="00595CC4"/>
    <w:rsid w:val="00595E4E"/>
    <w:rsid w:val="00596421"/>
    <w:rsid w:val="005A1848"/>
    <w:rsid w:val="005A22F3"/>
    <w:rsid w:val="005A2D6F"/>
    <w:rsid w:val="005A3913"/>
    <w:rsid w:val="005A3DA7"/>
    <w:rsid w:val="005A47C6"/>
    <w:rsid w:val="005A57F4"/>
    <w:rsid w:val="005A6B1A"/>
    <w:rsid w:val="005A75FD"/>
    <w:rsid w:val="005A7934"/>
    <w:rsid w:val="005B3417"/>
    <w:rsid w:val="005B3887"/>
    <w:rsid w:val="005B49BC"/>
    <w:rsid w:val="005B5746"/>
    <w:rsid w:val="005C0B2B"/>
    <w:rsid w:val="005C5314"/>
    <w:rsid w:val="005C63E2"/>
    <w:rsid w:val="005D49C6"/>
    <w:rsid w:val="005D6302"/>
    <w:rsid w:val="005D63B0"/>
    <w:rsid w:val="005D789B"/>
    <w:rsid w:val="005D7BD9"/>
    <w:rsid w:val="005E2972"/>
    <w:rsid w:val="005E4EDD"/>
    <w:rsid w:val="005E66FB"/>
    <w:rsid w:val="005F0BE7"/>
    <w:rsid w:val="005F37EB"/>
    <w:rsid w:val="005F64B6"/>
    <w:rsid w:val="0060106B"/>
    <w:rsid w:val="006060C0"/>
    <w:rsid w:val="0061030F"/>
    <w:rsid w:val="0061062B"/>
    <w:rsid w:val="0061513A"/>
    <w:rsid w:val="00615A99"/>
    <w:rsid w:val="00617B95"/>
    <w:rsid w:val="00620121"/>
    <w:rsid w:val="006216D1"/>
    <w:rsid w:val="006326B1"/>
    <w:rsid w:val="00633AB2"/>
    <w:rsid w:val="00633AC9"/>
    <w:rsid w:val="006369B4"/>
    <w:rsid w:val="00637567"/>
    <w:rsid w:val="006409F0"/>
    <w:rsid w:val="00641BBA"/>
    <w:rsid w:val="00642F96"/>
    <w:rsid w:val="00644810"/>
    <w:rsid w:val="006511F3"/>
    <w:rsid w:val="00652495"/>
    <w:rsid w:val="006551B4"/>
    <w:rsid w:val="00655972"/>
    <w:rsid w:val="00656065"/>
    <w:rsid w:val="00662358"/>
    <w:rsid w:val="0066311E"/>
    <w:rsid w:val="00667E37"/>
    <w:rsid w:val="00667E61"/>
    <w:rsid w:val="006709AF"/>
    <w:rsid w:val="00670FD4"/>
    <w:rsid w:val="006723D2"/>
    <w:rsid w:val="006742AC"/>
    <w:rsid w:val="006764EA"/>
    <w:rsid w:val="006778D6"/>
    <w:rsid w:val="0068129C"/>
    <w:rsid w:val="00681479"/>
    <w:rsid w:val="00681689"/>
    <w:rsid w:val="00681A3F"/>
    <w:rsid w:val="006828BF"/>
    <w:rsid w:val="00686262"/>
    <w:rsid w:val="0069149D"/>
    <w:rsid w:val="00691FD1"/>
    <w:rsid w:val="00692943"/>
    <w:rsid w:val="00693586"/>
    <w:rsid w:val="00696A18"/>
    <w:rsid w:val="006A14F5"/>
    <w:rsid w:val="006A2F1C"/>
    <w:rsid w:val="006A5AC1"/>
    <w:rsid w:val="006A5E65"/>
    <w:rsid w:val="006B2984"/>
    <w:rsid w:val="006B32C9"/>
    <w:rsid w:val="006B53D5"/>
    <w:rsid w:val="006B6B78"/>
    <w:rsid w:val="006C049E"/>
    <w:rsid w:val="006C2E10"/>
    <w:rsid w:val="006C4181"/>
    <w:rsid w:val="006C4B1B"/>
    <w:rsid w:val="006C5338"/>
    <w:rsid w:val="006C68FD"/>
    <w:rsid w:val="006D244D"/>
    <w:rsid w:val="006D2FBF"/>
    <w:rsid w:val="006D5637"/>
    <w:rsid w:val="006D5E08"/>
    <w:rsid w:val="006D7EFF"/>
    <w:rsid w:val="006E14AB"/>
    <w:rsid w:val="006E22C6"/>
    <w:rsid w:val="006E3E29"/>
    <w:rsid w:val="006F0455"/>
    <w:rsid w:val="006F3CD2"/>
    <w:rsid w:val="006F630B"/>
    <w:rsid w:val="0070091B"/>
    <w:rsid w:val="00703E10"/>
    <w:rsid w:val="00704001"/>
    <w:rsid w:val="007062B3"/>
    <w:rsid w:val="00707E6F"/>
    <w:rsid w:val="00711F55"/>
    <w:rsid w:val="00715BCD"/>
    <w:rsid w:val="00715C55"/>
    <w:rsid w:val="00717079"/>
    <w:rsid w:val="00722AC6"/>
    <w:rsid w:val="00722F34"/>
    <w:rsid w:val="00723355"/>
    <w:rsid w:val="00723BB2"/>
    <w:rsid w:val="00723F3D"/>
    <w:rsid w:val="007266E9"/>
    <w:rsid w:val="0072750A"/>
    <w:rsid w:val="0072791D"/>
    <w:rsid w:val="0073459A"/>
    <w:rsid w:val="007349A4"/>
    <w:rsid w:val="00734E6C"/>
    <w:rsid w:val="007371F8"/>
    <w:rsid w:val="00741038"/>
    <w:rsid w:val="007422B9"/>
    <w:rsid w:val="00744285"/>
    <w:rsid w:val="007475E7"/>
    <w:rsid w:val="00752D30"/>
    <w:rsid w:val="007548A0"/>
    <w:rsid w:val="00755505"/>
    <w:rsid w:val="00757399"/>
    <w:rsid w:val="00757696"/>
    <w:rsid w:val="00762460"/>
    <w:rsid w:val="00765FF2"/>
    <w:rsid w:val="00771FDC"/>
    <w:rsid w:val="0077268E"/>
    <w:rsid w:val="007755F2"/>
    <w:rsid w:val="00780578"/>
    <w:rsid w:val="00782106"/>
    <w:rsid w:val="00782DEC"/>
    <w:rsid w:val="00783814"/>
    <w:rsid w:val="0078583D"/>
    <w:rsid w:val="00787558"/>
    <w:rsid w:val="007952B3"/>
    <w:rsid w:val="007A0C54"/>
    <w:rsid w:val="007A74BB"/>
    <w:rsid w:val="007B12F9"/>
    <w:rsid w:val="007B6AC0"/>
    <w:rsid w:val="007C117F"/>
    <w:rsid w:val="007C2CDF"/>
    <w:rsid w:val="007C44B9"/>
    <w:rsid w:val="007D2FB5"/>
    <w:rsid w:val="007D5BA0"/>
    <w:rsid w:val="007D7588"/>
    <w:rsid w:val="007E003D"/>
    <w:rsid w:val="007E4397"/>
    <w:rsid w:val="007F0102"/>
    <w:rsid w:val="007F437F"/>
    <w:rsid w:val="007F4A71"/>
    <w:rsid w:val="00801342"/>
    <w:rsid w:val="0080270A"/>
    <w:rsid w:val="0080471E"/>
    <w:rsid w:val="00805490"/>
    <w:rsid w:val="00807575"/>
    <w:rsid w:val="0081326B"/>
    <w:rsid w:val="00813363"/>
    <w:rsid w:val="00817805"/>
    <w:rsid w:val="008239A6"/>
    <w:rsid w:val="00824910"/>
    <w:rsid w:val="00825836"/>
    <w:rsid w:val="00827A9A"/>
    <w:rsid w:val="00827D7E"/>
    <w:rsid w:val="008325E8"/>
    <w:rsid w:val="008331DF"/>
    <w:rsid w:val="00833772"/>
    <w:rsid w:val="008337D0"/>
    <w:rsid w:val="0083410E"/>
    <w:rsid w:val="00835E04"/>
    <w:rsid w:val="00837ABE"/>
    <w:rsid w:val="00837E43"/>
    <w:rsid w:val="0084299E"/>
    <w:rsid w:val="00842AC6"/>
    <w:rsid w:val="008448B4"/>
    <w:rsid w:val="00845C6E"/>
    <w:rsid w:val="00851B70"/>
    <w:rsid w:val="008526E7"/>
    <w:rsid w:val="008531DE"/>
    <w:rsid w:val="00855C46"/>
    <w:rsid w:val="00862592"/>
    <w:rsid w:val="00863614"/>
    <w:rsid w:val="00864042"/>
    <w:rsid w:val="00864D6B"/>
    <w:rsid w:val="0086648B"/>
    <w:rsid w:val="00871639"/>
    <w:rsid w:val="0087343C"/>
    <w:rsid w:val="008762E1"/>
    <w:rsid w:val="00881611"/>
    <w:rsid w:val="008861DA"/>
    <w:rsid w:val="00887A11"/>
    <w:rsid w:val="00887BD6"/>
    <w:rsid w:val="00887E24"/>
    <w:rsid w:val="00890562"/>
    <w:rsid w:val="00892EF2"/>
    <w:rsid w:val="008A5658"/>
    <w:rsid w:val="008B2164"/>
    <w:rsid w:val="008B3282"/>
    <w:rsid w:val="008C3601"/>
    <w:rsid w:val="008C4289"/>
    <w:rsid w:val="008C7058"/>
    <w:rsid w:val="008D02EF"/>
    <w:rsid w:val="008D1E79"/>
    <w:rsid w:val="008D6535"/>
    <w:rsid w:val="008D6FA7"/>
    <w:rsid w:val="008E2D87"/>
    <w:rsid w:val="008E4C00"/>
    <w:rsid w:val="008E7384"/>
    <w:rsid w:val="008E7769"/>
    <w:rsid w:val="008E7D60"/>
    <w:rsid w:val="008F2D12"/>
    <w:rsid w:val="008F3205"/>
    <w:rsid w:val="008F3C7B"/>
    <w:rsid w:val="008F4297"/>
    <w:rsid w:val="00900FB5"/>
    <w:rsid w:val="00902747"/>
    <w:rsid w:val="009116C5"/>
    <w:rsid w:val="00911D35"/>
    <w:rsid w:val="0091429B"/>
    <w:rsid w:val="00917128"/>
    <w:rsid w:val="0092130B"/>
    <w:rsid w:val="00922118"/>
    <w:rsid w:val="009237EA"/>
    <w:rsid w:val="009257B6"/>
    <w:rsid w:val="00926667"/>
    <w:rsid w:val="00927D3E"/>
    <w:rsid w:val="00930220"/>
    <w:rsid w:val="00932B13"/>
    <w:rsid w:val="00932E47"/>
    <w:rsid w:val="00935336"/>
    <w:rsid w:val="009365D4"/>
    <w:rsid w:val="00940C9E"/>
    <w:rsid w:val="009459A6"/>
    <w:rsid w:val="00946324"/>
    <w:rsid w:val="009528AC"/>
    <w:rsid w:val="00952E20"/>
    <w:rsid w:val="009613EA"/>
    <w:rsid w:val="009633B8"/>
    <w:rsid w:val="00966570"/>
    <w:rsid w:val="009675AA"/>
    <w:rsid w:val="0097160B"/>
    <w:rsid w:val="00971660"/>
    <w:rsid w:val="009734FC"/>
    <w:rsid w:val="00974506"/>
    <w:rsid w:val="00975D4A"/>
    <w:rsid w:val="009765CD"/>
    <w:rsid w:val="009767DC"/>
    <w:rsid w:val="00983A56"/>
    <w:rsid w:val="0098413C"/>
    <w:rsid w:val="00986F42"/>
    <w:rsid w:val="00987A4E"/>
    <w:rsid w:val="00991DBB"/>
    <w:rsid w:val="00997E2D"/>
    <w:rsid w:val="009A099C"/>
    <w:rsid w:val="009A0EC2"/>
    <w:rsid w:val="009A297E"/>
    <w:rsid w:val="009A2D8D"/>
    <w:rsid w:val="009A32ED"/>
    <w:rsid w:val="009A6A2B"/>
    <w:rsid w:val="009A6C00"/>
    <w:rsid w:val="009B084E"/>
    <w:rsid w:val="009B0AD8"/>
    <w:rsid w:val="009C282C"/>
    <w:rsid w:val="009C4382"/>
    <w:rsid w:val="009C4677"/>
    <w:rsid w:val="009D5400"/>
    <w:rsid w:val="009D6505"/>
    <w:rsid w:val="009E0519"/>
    <w:rsid w:val="009E2277"/>
    <w:rsid w:val="009E4DD3"/>
    <w:rsid w:val="009E60ED"/>
    <w:rsid w:val="009F36B0"/>
    <w:rsid w:val="009F4AE8"/>
    <w:rsid w:val="009F55EF"/>
    <w:rsid w:val="009F76AD"/>
    <w:rsid w:val="009F797D"/>
    <w:rsid w:val="00A05CBD"/>
    <w:rsid w:val="00A060FB"/>
    <w:rsid w:val="00A06165"/>
    <w:rsid w:val="00A062A2"/>
    <w:rsid w:val="00A10CB5"/>
    <w:rsid w:val="00A16CD1"/>
    <w:rsid w:val="00A22473"/>
    <w:rsid w:val="00A241DA"/>
    <w:rsid w:val="00A24A21"/>
    <w:rsid w:val="00A2516E"/>
    <w:rsid w:val="00A256BE"/>
    <w:rsid w:val="00A275E4"/>
    <w:rsid w:val="00A31A07"/>
    <w:rsid w:val="00A3418E"/>
    <w:rsid w:val="00A36005"/>
    <w:rsid w:val="00A37093"/>
    <w:rsid w:val="00A37F68"/>
    <w:rsid w:val="00A43FC3"/>
    <w:rsid w:val="00A445DF"/>
    <w:rsid w:val="00A5063B"/>
    <w:rsid w:val="00A50974"/>
    <w:rsid w:val="00A51D0A"/>
    <w:rsid w:val="00A540D9"/>
    <w:rsid w:val="00A557EE"/>
    <w:rsid w:val="00A62D93"/>
    <w:rsid w:val="00A633BD"/>
    <w:rsid w:val="00A650F3"/>
    <w:rsid w:val="00A7191D"/>
    <w:rsid w:val="00A71EC0"/>
    <w:rsid w:val="00A74EB8"/>
    <w:rsid w:val="00A809E3"/>
    <w:rsid w:val="00A80C34"/>
    <w:rsid w:val="00A8529A"/>
    <w:rsid w:val="00A85B0C"/>
    <w:rsid w:val="00A85B2A"/>
    <w:rsid w:val="00A87775"/>
    <w:rsid w:val="00A90962"/>
    <w:rsid w:val="00A966E7"/>
    <w:rsid w:val="00AA5113"/>
    <w:rsid w:val="00AA64AC"/>
    <w:rsid w:val="00AA7BF2"/>
    <w:rsid w:val="00AB27F2"/>
    <w:rsid w:val="00AB2887"/>
    <w:rsid w:val="00AB5110"/>
    <w:rsid w:val="00AB5221"/>
    <w:rsid w:val="00AB5963"/>
    <w:rsid w:val="00AB5DA8"/>
    <w:rsid w:val="00AB7083"/>
    <w:rsid w:val="00AC1A85"/>
    <w:rsid w:val="00AC1DC0"/>
    <w:rsid w:val="00AC2120"/>
    <w:rsid w:val="00AC3568"/>
    <w:rsid w:val="00AC4C74"/>
    <w:rsid w:val="00AC5232"/>
    <w:rsid w:val="00AC77B7"/>
    <w:rsid w:val="00AD09A0"/>
    <w:rsid w:val="00AD1885"/>
    <w:rsid w:val="00AD6380"/>
    <w:rsid w:val="00AE52B3"/>
    <w:rsid w:val="00AE5ECD"/>
    <w:rsid w:val="00AF066E"/>
    <w:rsid w:val="00AF14E0"/>
    <w:rsid w:val="00AF58A4"/>
    <w:rsid w:val="00B000EE"/>
    <w:rsid w:val="00B013BD"/>
    <w:rsid w:val="00B02C01"/>
    <w:rsid w:val="00B0318A"/>
    <w:rsid w:val="00B141C5"/>
    <w:rsid w:val="00B15D47"/>
    <w:rsid w:val="00B22375"/>
    <w:rsid w:val="00B228B6"/>
    <w:rsid w:val="00B22E84"/>
    <w:rsid w:val="00B23BE9"/>
    <w:rsid w:val="00B248E6"/>
    <w:rsid w:val="00B27286"/>
    <w:rsid w:val="00B32F9C"/>
    <w:rsid w:val="00B36EF4"/>
    <w:rsid w:val="00B37D49"/>
    <w:rsid w:val="00B4347B"/>
    <w:rsid w:val="00B437B6"/>
    <w:rsid w:val="00B46239"/>
    <w:rsid w:val="00B51B3E"/>
    <w:rsid w:val="00B55BC8"/>
    <w:rsid w:val="00B5676B"/>
    <w:rsid w:val="00B56BD1"/>
    <w:rsid w:val="00B62EF7"/>
    <w:rsid w:val="00B67152"/>
    <w:rsid w:val="00B678F1"/>
    <w:rsid w:val="00B71880"/>
    <w:rsid w:val="00B7224B"/>
    <w:rsid w:val="00B77B34"/>
    <w:rsid w:val="00B81D7C"/>
    <w:rsid w:val="00B84027"/>
    <w:rsid w:val="00B84B2C"/>
    <w:rsid w:val="00B8567D"/>
    <w:rsid w:val="00B949E5"/>
    <w:rsid w:val="00B94F07"/>
    <w:rsid w:val="00BA0923"/>
    <w:rsid w:val="00BA184F"/>
    <w:rsid w:val="00BA3D8A"/>
    <w:rsid w:val="00BB194E"/>
    <w:rsid w:val="00BB2A7C"/>
    <w:rsid w:val="00BB39E7"/>
    <w:rsid w:val="00BB5334"/>
    <w:rsid w:val="00BB5D89"/>
    <w:rsid w:val="00BC0C98"/>
    <w:rsid w:val="00BC2325"/>
    <w:rsid w:val="00BC285E"/>
    <w:rsid w:val="00BC2A4B"/>
    <w:rsid w:val="00BC42BC"/>
    <w:rsid w:val="00BC661F"/>
    <w:rsid w:val="00BC700D"/>
    <w:rsid w:val="00BD0DA3"/>
    <w:rsid w:val="00BD6C38"/>
    <w:rsid w:val="00BD6DC2"/>
    <w:rsid w:val="00BD6EAD"/>
    <w:rsid w:val="00BD73EB"/>
    <w:rsid w:val="00BD75FA"/>
    <w:rsid w:val="00BE0D08"/>
    <w:rsid w:val="00BE428B"/>
    <w:rsid w:val="00BE5140"/>
    <w:rsid w:val="00BE7144"/>
    <w:rsid w:val="00BE7FE3"/>
    <w:rsid w:val="00BF137F"/>
    <w:rsid w:val="00BF2497"/>
    <w:rsid w:val="00BF3348"/>
    <w:rsid w:val="00BF44E0"/>
    <w:rsid w:val="00BF71CE"/>
    <w:rsid w:val="00BF7A54"/>
    <w:rsid w:val="00C012EA"/>
    <w:rsid w:val="00C05630"/>
    <w:rsid w:val="00C06C9B"/>
    <w:rsid w:val="00C0709A"/>
    <w:rsid w:val="00C0752E"/>
    <w:rsid w:val="00C10C0E"/>
    <w:rsid w:val="00C1444C"/>
    <w:rsid w:val="00C14D6B"/>
    <w:rsid w:val="00C14E24"/>
    <w:rsid w:val="00C17ACA"/>
    <w:rsid w:val="00C20A23"/>
    <w:rsid w:val="00C221CB"/>
    <w:rsid w:val="00C240EF"/>
    <w:rsid w:val="00C30071"/>
    <w:rsid w:val="00C40828"/>
    <w:rsid w:val="00C4537D"/>
    <w:rsid w:val="00C50E7A"/>
    <w:rsid w:val="00C5174D"/>
    <w:rsid w:val="00C53434"/>
    <w:rsid w:val="00C54A0C"/>
    <w:rsid w:val="00C619D9"/>
    <w:rsid w:val="00C61C6C"/>
    <w:rsid w:val="00C6506D"/>
    <w:rsid w:val="00C65DB0"/>
    <w:rsid w:val="00C67873"/>
    <w:rsid w:val="00C70C17"/>
    <w:rsid w:val="00C72565"/>
    <w:rsid w:val="00C736CA"/>
    <w:rsid w:val="00C767AD"/>
    <w:rsid w:val="00C77527"/>
    <w:rsid w:val="00C77D47"/>
    <w:rsid w:val="00C80905"/>
    <w:rsid w:val="00C831E5"/>
    <w:rsid w:val="00C84A5E"/>
    <w:rsid w:val="00C85BC0"/>
    <w:rsid w:val="00C918D2"/>
    <w:rsid w:val="00C92442"/>
    <w:rsid w:val="00CA115A"/>
    <w:rsid w:val="00CB0886"/>
    <w:rsid w:val="00CB2DB7"/>
    <w:rsid w:val="00CD1BDB"/>
    <w:rsid w:val="00CD5AE7"/>
    <w:rsid w:val="00CD5B1E"/>
    <w:rsid w:val="00CD5BA4"/>
    <w:rsid w:val="00CD7C8D"/>
    <w:rsid w:val="00CD7F59"/>
    <w:rsid w:val="00CE0750"/>
    <w:rsid w:val="00CE0EE6"/>
    <w:rsid w:val="00CE32D8"/>
    <w:rsid w:val="00CE4456"/>
    <w:rsid w:val="00CE4D0D"/>
    <w:rsid w:val="00CE5AD8"/>
    <w:rsid w:val="00CE6553"/>
    <w:rsid w:val="00CF01DA"/>
    <w:rsid w:val="00CF0DC8"/>
    <w:rsid w:val="00CF111F"/>
    <w:rsid w:val="00CF4496"/>
    <w:rsid w:val="00CF4C7B"/>
    <w:rsid w:val="00D000CF"/>
    <w:rsid w:val="00D00624"/>
    <w:rsid w:val="00D069FC"/>
    <w:rsid w:val="00D07B47"/>
    <w:rsid w:val="00D102AC"/>
    <w:rsid w:val="00D147F7"/>
    <w:rsid w:val="00D16149"/>
    <w:rsid w:val="00D167E4"/>
    <w:rsid w:val="00D20DC9"/>
    <w:rsid w:val="00D20EFB"/>
    <w:rsid w:val="00D27696"/>
    <w:rsid w:val="00D32476"/>
    <w:rsid w:val="00D32BD5"/>
    <w:rsid w:val="00D34E78"/>
    <w:rsid w:val="00D371D6"/>
    <w:rsid w:val="00D415B9"/>
    <w:rsid w:val="00D44438"/>
    <w:rsid w:val="00D45563"/>
    <w:rsid w:val="00D45E1D"/>
    <w:rsid w:val="00D4719A"/>
    <w:rsid w:val="00D523D8"/>
    <w:rsid w:val="00D536AC"/>
    <w:rsid w:val="00D5460C"/>
    <w:rsid w:val="00D54F19"/>
    <w:rsid w:val="00D54FD8"/>
    <w:rsid w:val="00D5613D"/>
    <w:rsid w:val="00D606DD"/>
    <w:rsid w:val="00D67EAE"/>
    <w:rsid w:val="00D71520"/>
    <w:rsid w:val="00D718A0"/>
    <w:rsid w:val="00D741A9"/>
    <w:rsid w:val="00D7426B"/>
    <w:rsid w:val="00D75881"/>
    <w:rsid w:val="00D768D0"/>
    <w:rsid w:val="00D76D21"/>
    <w:rsid w:val="00D840CB"/>
    <w:rsid w:val="00D90DB3"/>
    <w:rsid w:val="00D9788E"/>
    <w:rsid w:val="00DA20FA"/>
    <w:rsid w:val="00DA221A"/>
    <w:rsid w:val="00DA248E"/>
    <w:rsid w:val="00DA263E"/>
    <w:rsid w:val="00DA279D"/>
    <w:rsid w:val="00DA4071"/>
    <w:rsid w:val="00DA486A"/>
    <w:rsid w:val="00DA7913"/>
    <w:rsid w:val="00DB455A"/>
    <w:rsid w:val="00DB6AE6"/>
    <w:rsid w:val="00DB738A"/>
    <w:rsid w:val="00DC2A04"/>
    <w:rsid w:val="00DC2D4E"/>
    <w:rsid w:val="00DC3407"/>
    <w:rsid w:val="00DC3589"/>
    <w:rsid w:val="00DD0E67"/>
    <w:rsid w:val="00DD0F9F"/>
    <w:rsid w:val="00DE03A6"/>
    <w:rsid w:val="00DE1A4F"/>
    <w:rsid w:val="00DE4A48"/>
    <w:rsid w:val="00DE6B63"/>
    <w:rsid w:val="00DE7912"/>
    <w:rsid w:val="00DF0033"/>
    <w:rsid w:val="00DF6CF4"/>
    <w:rsid w:val="00DF7758"/>
    <w:rsid w:val="00E0244D"/>
    <w:rsid w:val="00E02785"/>
    <w:rsid w:val="00E03D22"/>
    <w:rsid w:val="00E052B0"/>
    <w:rsid w:val="00E05A29"/>
    <w:rsid w:val="00E1607A"/>
    <w:rsid w:val="00E20FE4"/>
    <w:rsid w:val="00E212BB"/>
    <w:rsid w:val="00E220BC"/>
    <w:rsid w:val="00E2676E"/>
    <w:rsid w:val="00E332E6"/>
    <w:rsid w:val="00E33DF2"/>
    <w:rsid w:val="00E343FD"/>
    <w:rsid w:val="00E35618"/>
    <w:rsid w:val="00E36128"/>
    <w:rsid w:val="00E36317"/>
    <w:rsid w:val="00E407F7"/>
    <w:rsid w:val="00E4195A"/>
    <w:rsid w:val="00E431D7"/>
    <w:rsid w:val="00E45D78"/>
    <w:rsid w:val="00E47AE6"/>
    <w:rsid w:val="00E50602"/>
    <w:rsid w:val="00E50728"/>
    <w:rsid w:val="00E51ED9"/>
    <w:rsid w:val="00E52350"/>
    <w:rsid w:val="00E613D4"/>
    <w:rsid w:val="00E648B5"/>
    <w:rsid w:val="00E655DF"/>
    <w:rsid w:val="00E65C2E"/>
    <w:rsid w:val="00E70387"/>
    <w:rsid w:val="00E705A0"/>
    <w:rsid w:val="00E72D3E"/>
    <w:rsid w:val="00E74269"/>
    <w:rsid w:val="00E74E43"/>
    <w:rsid w:val="00E75E89"/>
    <w:rsid w:val="00E792CD"/>
    <w:rsid w:val="00E816EA"/>
    <w:rsid w:val="00E83543"/>
    <w:rsid w:val="00E86825"/>
    <w:rsid w:val="00E90C30"/>
    <w:rsid w:val="00E928D3"/>
    <w:rsid w:val="00E92D45"/>
    <w:rsid w:val="00E93B6C"/>
    <w:rsid w:val="00E96112"/>
    <w:rsid w:val="00E96C14"/>
    <w:rsid w:val="00E973AE"/>
    <w:rsid w:val="00E97636"/>
    <w:rsid w:val="00E9790C"/>
    <w:rsid w:val="00EA02EE"/>
    <w:rsid w:val="00EA099E"/>
    <w:rsid w:val="00EA64C8"/>
    <w:rsid w:val="00EB343D"/>
    <w:rsid w:val="00EB4281"/>
    <w:rsid w:val="00EC1AD0"/>
    <w:rsid w:val="00ED2248"/>
    <w:rsid w:val="00ED2563"/>
    <w:rsid w:val="00ED276E"/>
    <w:rsid w:val="00ED58F2"/>
    <w:rsid w:val="00EE5461"/>
    <w:rsid w:val="00EE751A"/>
    <w:rsid w:val="00EE7FDD"/>
    <w:rsid w:val="00EF2838"/>
    <w:rsid w:val="00EF2A67"/>
    <w:rsid w:val="00EF30A7"/>
    <w:rsid w:val="00EF33CF"/>
    <w:rsid w:val="00EF5BE7"/>
    <w:rsid w:val="00EF62D0"/>
    <w:rsid w:val="00EF77EA"/>
    <w:rsid w:val="00F01222"/>
    <w:rsid w:val="00F01F8D"/>
    <w:rsid w:val="00F05352"/>
    <w:rsid w:val="00F1082D"/>
    <w:rsid w:val="00F1480D"/>
    <w:rsid w:val="00F2059C"/>
    <w:rsid w:val="00F20958"/>
    <w:rsid w:val="00F21840"/>
    <w:rsid w:val="00F22CA7"/>
    <w:rsid w:val="00F22E09"/>
    <w:rsid w:val="00F25F6C"/>
    <w:rsid w:val="00F3203B"/>
    <w:rsid w:val="00F32276"/>
    <w:rsid w:val="00F32C94"/>
    <w:rsid w:val="00F333AA"/>
    <w:rsid w:val="00F33E9B"/>
    <w:rsid w:val="00F37AFA"/>
    <w:rsid w:val="00F4219E"/>
    <w:rsid w:val="00F42F71"/>
    <w:rsid w:val="00F448BA"/>
    <w:rsid w:val="00F475B5"/>
    <w:rsid w:val="00F522D0"/>
    <w:rsid w:val="00F546FF"/>
    <w:rsid w:val="00F547EC"/>
    <w:rsid w:val="00F55A56"/>
    <w:rsid w:val="00F55FED"/>
    <w:rsid w:val="00F5606D"/>
    <w:rsid w:val="00F5658C"/>
    <w:rsid w:val="00F56BA4"/>
    <w:rsid w:val="00F57DC7"/>
    <w:rsid w:val="00F601A6"/>
    <w:rsid w:val="00F613E7"/>
    <w:rsid w:val="00F6216D"/>
    <w:rsid w:val="00F705A3"/>
    <w:rsid w:val="00F717EA"/>
    <w:rsid w:val="00F7284F"/>
    <w:rsid w:val="00F7330E"/>
    <w:rsid w:val="00F739E6"/>
    <w:rsid w:val="00F81A0E"/>
    <w:rsid w:val="00F81D2C"/>
    <w:rsid w:val="00F84321"/>
    <w:rsid w:val="00F87C1A"/>
    <w:rsid w:val="00F909F3"/>
    <w:rsid w:val="00F9136B"/>
    <w:rsid w:val="00F96196"/>
    <w:rsid w:val="00FA6D9B"/>
    <w:rsid w:val="00FA78F7"/>
    <w:rsid w:val="00FB0A42"/>
    <w:rsid w:val="00FB1D36"/>
    <w:rsid w:val="00FB21D3"/>
    <w:rsid w:val="00FB3672"/>
    <w:rsid w:val="00FB65F1"/>
    <w:rsid w:val="00FC2EB1"/>
    <w:rsid w:val="00FC6467"/>
    <w:rsid w:val="00FD2E3A"/>
    <w:rsid w:val="00FD6A48"/>
    <w:rsid w:val="00FD71D7"/>
    <w:rsid w:val="00FD748A"/>
    <w:rsid w:val="00FE0993"/>
    <w:rsid w:val="00FE39D5"/>
    <w:rsid w:val="00FE481B"/>
    <w:rsid w:val="00FE69F8"/>
    <w:rsid w:val="00FE7D19"/>
    <w:rsid w:val="00FF1578"/>
    <w:rsid w:val="00FF44A0"/>
    <w:rsid w:val="00FF5B75"/>
    <w:rsid w:val="01AA2BF5"/>
    <w:rsid w:val="028330CD"/>
    <w:rsid w:val="02A0B16F"/>
    <w:rsid w:val="0378CF05"/>
    <w:rsid w:val="0396E416"/>
    <w:rsid w:val="03C415B8"/>
    <w:rsid w:val="047792FB"/>
    <w:rsid w:val="04978E05"/>
    <w:rsid w:val="04D5C41B"/>
    <w:rsid w:val="054D6834"/>
    <w:rsid w:val="054EC8FA"/>
    <w:rsid w:val="055BE009"/>
    <w:rsid w:val="05BBD80C"/>
    <w:rsid w:val="06B06FC7"/>
    <w:rsid w:val="07127886"/>
    <w:rsid w:val="08A2C3DF"/>
    <w:rsid w:val="08AFA4B9"/>
    <w:rsid w:val="0A03D4BE"/>
    <w:rsid w:val="0A56280B"/>
    <w:rsid w:val="0A73C3ED"/>
    <w:rsid w:val="0A79F247"/>
    <w:rsid w:val="0A9CCAAF"/>
    <w:rsid w:val="0C0F944E"/>
    <w:rsid w:val="0C48A2A3"/>
    <w:rsid w:val="0E0AC9E3"/>
    <w:rsid w:val="0E6B6B8A"/>
    <w:rsid w:val="0EA52524"/>
    <w:rsid w:val="0F3CE482"/>
    <w:rsid w:val="0FC8594B"/>
    <w:rsid w:val="1005FA2C"/>
    <w:rsid w:val="10599C3C"/>
    <w:rsid w:val="105F3F93"/>
    <w:rsid w:val="10CE341A"/>
    <w:rsid w:val="1121CAAD"/>
    <w:rsid w:val="125F41B2"/>
    <w:rsid w:val="135D1C3F"/>
    <w:rsid w:val="13C4C645"/>
    <w:rsid w:val="142A08CE"/>
    <w:rsid w:val="14A8544C"/>
    <w:rsid w:val="15EA5C49"/>
    <w:rsid w:val="1619159D"/>
    <w:rsid w:val="162372D7"/>
    <w:rsid w:val="162B605D"/>
    <w:rsid w:val="16762FDC"/>
    <w:rsid w:val="1769CE69"/>
    <w:rsid w:val="17BF4338"/>
    <w:rsid w:val="17E64E02"/>
    <w:rsid w:val="17F55C35"/>
    <w:rsid w:val="18E58084"/>
    <w:rsid w:val="196302E3"/>
    <w:rsid w:val="1A4ED68C"/>
    <w:rsid w:val="1C5613E7"/>
    <w:rsid w:val="1FF97577"/>
    <w:rsid w:val="20BD67E3"/>
    <w:rsid w:val="21521551"/>
    <w:rsid w:val="223FF6C6"/>
    <w:rsid w:val="22B1BE37"/>
    <w:rsid w:val="2309E365"/>
    <w:rsid w:val="247286EF"/>
    <w:rsid w:val="24E98C8C"/>
    <w:rsid w:val="255C102C"/>
    <w:rsid w:val="259899A1"/>
    <w:rsid w:val="26285BCA"/>
    <w:rsid w:val="26D6E22E"/>
    <w:rsid w:val="27118EB2"/>
    <w:rsid w:val="27BF3F77"/>
    <w:rsid w:val="27C9A902"/>
    <w:rsid w:val="2804875C"/>
    <w:rsid w:val="2863A2C7"/>
    <w:rsid w:val="28F57C33"/>
    <w:rsid w:val="2A0B0ACC"/>
    <w:rsid w:val="2B277FAE"/>
    <w:rsid w:val="2B3537B2"/>
    <w:rsid w:val="2B4A5816"/>
    <w:rsid w:val="2B592312"/>
    <w:rsid w:val="2B65C204"/>
    <w:rsid w:val="2BF47A47"/>
    <w:rsid w:val="2BF4D9E6"/>
    <w:rsid w:val="2D310130"/>
    <w:rsid w:val="2DDDB54B"/>
    <w:rsid w:val="2E2E80FB"/>
    <w:rsid w:val="2E45CF3F"/>
    <w:rsid w:val="2E507E51"/>
    <w:rsid w:val="2E7CE556"/>
    <w:rsid w:val="2F4D7076"/>
    <w:rsid w:val="2F54FFDA"/>
    <w:rsid w:val="322872C7"/>
    <w:rsid w:val="325CD239"/>
    <w:rsid w:val="332E8114"/>
    <w:rsid w:val="33BD1FEB"/>
    <w:rsid w:val="343708C8"/>
    <w:rsid w:val="352975E3"/>
    <w:rsid w:val="37426E70"/>
    <w:rsid w:val="3800CA0B"/>
    <w:rsid w:val="39A677D7"/>
    <w:rsid w:val="39C55637"/>
    <w:rsid w:val="39D9E0A1"/>
    <w:rsid w:val="39EA9C46"/>
    <w:rsid w:val="3B11F0B7"/>
    <w:rsid w:val="3B98B767"/>
    <w:rsid w:val="3BA0F5CA"/>
    <w:rsid w:val="3F61BB1C"/>
    <w:rsid w:val="404F2C78"/>
    <w:rsid w:val="408473CF"/>
    <w:rsid w:val="40D924CD"/>
    <w:rsid w:val="41CC61A1"/>
    <w:rsid w:val="4351FA4F"/>
    <w:rsid w:val="43F59225"/>
    <w:rsid w:val="4417300B"/>
    <w:rsid w:val="442F6E02"/>
    <w:rsid w:val="443DEC5F"/>
    <w:rsid w:val="458AD6C1"/>
    <w:rsid w:val="45914F19"/>
    <w:rsid w:val="4698B819"/>
    <w:rsid w:val="46CA610D"/>
    <w:rsid w:val="485E1212"/>
    <w:rsid w:val="4866316E"/>
    <w:rsid w:val="48C14893"/>
    <w:rsid w:val="48CB0E55"/>
    <w:rsid w:val="48CBB6D8"/>
    <w:rsid w:val="48D2B63B"/>
    <w:rsid w:val="4B32F2E9"/>
    <w:rsid w:val="4B861374"/>
    <w:rsid w:val="4C0A9C9D"/>
    <w:rsid w:val="4C23C3FF"/>
    <w:rsid w:val="4C8014AC"/>
    <w:rsid w:val="4DA66CFE"/>
    <w:rsid w:val="4E064980"/>
    <w:rsid w:val="4E5CAE17"/>
    <w:rsid w:val="4EFE7560"/>
    <w:rsid w:val="53B9DA47"/>
    <w:rsid w:val="53ED30BD"/>
    <w:rsid w:val="5410C1CE"/>
    <w:rsid w:val="5543A588"/>
    <w:rsid w:val="5630114A"/>
    <w:rsid w:val="5680971B"/>
    <w:rsid w:val="57012249"/>
    <w:rsid w:val="574561BE"/>
    <w:rsid w:val="575515B5"/>
    <w:rsid w:val="57CEC190"/>
    <w:rsid w:val="5987474F"/>
    <w:rsid w:val="59D77C91"/>
    <w:rsid w:val="5AB947F8"/>
    <w:rsid w:val="5BC2E985"/>
    <w:rsid w:val="5BD4939B"/>
    <w:rsid w:val="5C361E6F"/>
    <w:rsid w:val="5DB7A414"/>
    <w:rsid w:val="5E5C0764"/>
    <w:rsid w:val="5EF38442"/>
    <w:rsid w:val="60A081F3"/>
    <w:rsid w:val="614562EB"/>
    <w:rsid w:val="618EBA90"/>
    <w:rsid w:val="62102370"/>
    <w:rsid w:val="62CBDDF9"/>
    <w:rsid w:val="641E1B13"/>
    <w:rsid w:val="65423587"/>
    <w:rsid w:val="655B3E7C"/>
    <w:rsid w:val="656C4B21"/>
    <w:rsid w:val="669C7966"/>
    <w:rsid w:val="67AE4B7B"/>
    <w:rsid w:val="68AEC056"/>
    <w:rsid w:val="68D86C10"/>
    <w:rsid w:val="69F42C20"/>
    <w:rsid w:val="6A509701"/>
    <w:rsid w:val="6A542587"/>
    <w:rsid w:val="6B70C1B2"/>
    <w:rsid w:val="6B8B0453"/>
    <w:rsid w:val="6B8F9FB0"/>
    <w:rsid w:val="6C945B49"/>
    <w:rsid w:val="6CBC9AF8"/>
    <w:rsid w:val="6DD81167"/>
    <w:rsid w:val="6E325E43"/>
    <w:rsid w:val="6E4A8A81"/>
    <w:rsid w:val="6FF67B2D"/>
    <w:rsid w:val="71E00336"/>
    <w:rsid w:val="72917E10"/>
    <w:rsid w:val="7294EADE"/>
    <w:rsid w:val="732F494A"/>
    <w:rsid w:val="737BD397"/>
    <w:rsid w:val="7441BB0E"/>
    <w:rsid w:val="7565D06E"/>
    <w:rsid w:val="76037965"/>
    <w:rsid w:val="760EDF0F"/>
    <w:rsid w:val="774B6A66"/>
    <w:rsid w:val="78314359"/>
    <w:rsid w:val="79EB151B"/>
    <w:rsid w:val="7A9A3215"/>
    <w:rsid w:val="7AE778F6"/>
    <w:rsid w:val="7B8BD230"/>
    <w:rsid w:val="7C58AAF5"/>
    <w:rsid w:val="7C74A071"/>
    <w:rsid w:val="7DDEF298"/>
    <w:rsid w:val="7F3D5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073C87DE"/>
  <w15:docId w15:val="{A5FDBBB6-5174-4F7B-BECE-97F5766AE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3879"/>
    <w:pPr>
      <w:tabs>
        <w:tab w:val="left" w:pos="851"/>
      </w:tabs>
      <w:spacing w:after="120" w:line="360" w:lineRule="auto"/>
      <w:jc w:val="both"/>
    </w:pPr>
    <w:rPr>
      <w:rFonts w:ascii="Arial" w:hAnsi="Arial"/>
      <w:sz w:val="22"/>
      <w:szCs w:val="24"/>
      <w:lang w:eastAsia="en-US"/>
    </w:rPr>
  </w:style>
  <w:style w:type="paragraph" w:styleId="Heading1">
    <w:name w:val="heading 1"/>
    <w:basedOn w:val="Normal"/>
    <w:next w:val="Normal"/>
    <w:qFormat/>
    <w:rsid w:val="009257B6"/>
    <w:pPr>
      <w:keepNext/>
      <w:numPr>
        <w:numId w:val="7"/>
      </w:numPr>
      <w:tabs>
        <w:tab w:val="clear" w:pos="851"/>
      </w:tabs>
      <w:spacing w:before="840" w:after="240" w:line="240" w:lineRule="auto"/>
      <w:jc w:val="left"/>
      <w:outlineLvl w:val="0"/>
    </w:pPr>
    <w:rPr>
      <w:b/>
      <w:kern w:val="28"/>
      <w:sz w:val="32"/>
      <w:szCs w:val="32"/>
      <w:lang w:val="en-GB" w:eastAsia="de-DE"/>
    </w:rPr>
  </w:style>
  <w:style w:type="paragraph" w:styleId="Heading2">
    <w:name w:val="heading 2"/>
    <w:basedOn w:val="Heading1"/>
    <w:next w:val="Normal"/>
    <w:qFormat/>
    <w:rsid w:val="009257B6"/>
    <w:pPr>
      <w:numPr>
        <w:ilvl w:val="1"/>
      </w:numPr>
      <w:outlineLvl w:val="1"/>
    </w:pPr>
    <w:rPr>
      <w:sz w:val="28"/>
      <w:szCs w:val="28"/>
    </w:rPr>
  </w:style>
  <w:style w:type="paragraph" w:styleId="Heading3">
    <w:name w:val="heading 3"/>
    <w:basedOn w:val="Heading2"/>
    <w:next w:val="Normal"/>
    <w:qFormat/>
    <w:rsid w:val="00A809E3"/>
    <w:pPr>
      <w:numPr>
        <w:ilvl w:val="2"/>
      </w:numPr>
      <w:outlineLvl w:val="2"/>
    </w:pPr>
    <w:rPr>
      <w:i/>
      <w:sz w:val="22"/>
    </w:rPr>
  </w:style>
  <w:style w:type="paragraph" w:styleId="Heading4">
    <w:name w:val="heading 4"/>
    <w:basedOn w:val="Heading3"/>
    <w:next w:val="Normal"/>
    <w:qFormat/>
    <w:rsid w:val="00D07B47"/>
    <w:pPr>
      <w:numPr>
        <w:ilvl w:val="3"/>
      </w:numPr>
      <w:outlineLvl w:val="3"/>
    </w:pPr>
  </w:style>
  <w:style w:type="paragraph" w:styleId="Heading5">
    <w:name w:val="heading 5"/>
    <w:basedOn w:val="Normal"/>
    <w:next w:val="Normal"/>
    <w:qFormat/>
    <w:rsid w:val="00D07B47"/>
    <w:pPr>
      <w:numPr>
        <w:ilvl w:val="4"/>
        <w:numId w:val="7"/>
      </w:numPr>
      <w:tabs>
        <w:tab w:val="clear" w:pos="851"/>
        <w:tab w:val="left" w:pos="567"/>
      </w:tabs>
      <w:spacing w:before="240" w:after="60" w:line="280" w:lineRule="exact"/>
      <w:outlineLvl w:val="4"/>
    </w:pPr>
    <w:rPr>
      <w:szCs w:val="20"/>
      <w:lang w:eastAsia="de-DE"/>
    </w:rPr>
  </w:style>
  <w:style w:type="paragraph" w:styleId="Heading6">
    <w:name w:val="heading 6"/>
    <w:basedOn w:val="Normal"/>
    <w:next w:val="Normal"/>
    <w:qFormat/>
    <w:rsid w:val="00D07B47"/>
    <w:pPr>
      <w:numPr>
        <w:ilvl w:val="5"/>
        <w:numId w:val="7"/>
      </w:numPr>
      <w:tabs>
        <w:tab w:val="clear" w:pos="851"/>
        <w:tab w:val="left" w:pos="567"/>
      </w:tabs>
      <w:spacing w:before="240" w:after="60" w:line="280" w:lineRule="exact"/>
      <w:outlineLvl w:val="5"/>
    </w:pPr>
    <w:rPr>
      <w:rFonts w:ascii="Times New Roman" w:hAnsi="Times New Roman"/>
      <w:i/>
      <w:szCs w:val="20"/>
      <w:lang w:eastAsia="de-DE"/>
    </w:rPr>
  </w:style>
  <w:style w:type="paragraph" w:styleId="Heading7">
    <w:name w:val="heading 7"/>
    <w:basedOn w:val="Normal"/>
    <w:next w:val="Normal"/>
    <w:qFormat/>
    <w:rsid w:val="00D07B47"/>
    <w:pPr>
      <w:numPr>
        <w:ilvl w:val="6"/>
        <w:numId w:val="7"/>
      </w:numPr>
      <w:tabs>
        <w:tab w:val="clear" w:pos="851"/>
        <w:tab w:val="left" w:pos="567"/>
      </w:tabs>
      <w:spacing w:before="240" w:after="60" w:line="280" w:lineRule="exact"/>
      <w:outlineLvl w:val="6"/>
    </w:pPr>
    <w:rPr>
      <w:sz w:val="20"/>
      <w:szCs w:val="20"/>
      <w:lang w:eastAsia="de-DE"/>
    </w:rPr>
  </w:style>
  <w:style w:type="paragraph" w:styleId="Heading8">
    <w:name w:val="heading 8"/>
    <w:basedOn w:val="Normal"/>
    <w:next w:val="Normal"/>
    <w:qFormat/>
    <w:rsid w:val="00D07B47"/>
    <w:pPr>
      <w:numPr>
        <w:ilvl w:val="7"/>
        <w:numId w:val="7"/>
      </w:numPr>
      <w:tabs>
        <w:tab w:val="clear" w:pos="851"/>
        <w:tab w:val="left" w:pos="567"/>
      </w:tabs>
      <w:spacing w:before="240" w:after="60" w:line="280" w:lineRule="exact"/>
      <w:outlineLvl w:val="7"/>
    </w:pPr>
    <w:rPr>
      <w:i/>
      <w:sz w:val="20"/>
      <w:szCs w:val="20"/>
      <w:lang w:eastAsia="de-DE"/>
    </w:rPr>
  </w:style>
  <w:style w:type="paragraph" w:styleId="Heading9">
    <w:name w:val="heading 9"/>
    <w:basedOn w:val="Normal"/>
    <w:next w:val="Normal"/>
    <w:qFormat/>
    <w:rsid w:val="00D07B47"/>
    <w:pPr>
      <w:numPr>
        <w:ilvl w:val="8"/>
        <w:numId w:val="7"/>
      </w:numPr>
      <w:tabs>
        <w:tab w:val="clear" w:pos="851"/>
        <w:tab w:val="left" w:pos="567"/>
      </w:tabs>
      <w:spacing w:before="240" w:after="60" w:line="280" w:lineRule="exact"/>
      <w:outlineLvl w:val="8"/>
    </w:pPr>
    <w:rPr>
      <w:b/>
      <w:i/>
      <w:sz w:val="18"/>
      <w:szCs w:val="20"/>
      <w:lang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uiPriority w:val="39"/>
    <w:rsid w:val="00F20958"/>
    <w:pPr>
      <w:tabs>
        <w:tab w:val="clear" w:pos="851"/>
        <w:tab w:val="right" w:leader="dot" w:pos="9628"/>
      </w:tabs>
      <w:ind w:left="567" w:right="567" w:hanging="567"/>
    </w:pPr>
  </w:style>
  <w:style w:type="paragraph" w:styleId="BodyText">
    <w:name w:val="Body Text"/>
    <w:basedOn w:val="Normal"/>
    <w:link w:val="BodyTextChar"/>
    <w:rsid w:val="00AE5ECD"/>
  </w:style>
  <w:style w:type="character" w:styleId="Hyperlink">
    <w:name w:val="Hyperlink"/>
    <w:uiPriority w:val="99"/>
    <w:rsid w:val="00105677"/>
    <w:rPr>
      <w:color w:val="0000FF"/>
      <w:u w:val="single"/>
    </w:rPr>
  </w:style>
  <w:style w:type="paragraph" w:styleId="Header">
    <w:name w:val="header"/>
    <w:basedOn w:val="Normal"/>
    <w:rsid w:val="00BE0D08"/>
    <w:pPr>
      <w:tabs>
        <w:tab w:val="clear" w:pos="851"/>
        <w:tab w:val="center" w:pos="4320"/>
        <w:tab w:val="right" w:pos="8640"/>
      </w:tabs>
    </w:pPr>
  </w:style>
  <w:style w:type="paragraph" w:styleId="Footer">
    <w:name w:val="footer"/>
    <w:basedOn w:val="Normal"/>
    <w:rsid w:val="00BE0D08"/>
    <w:pPr>
      <w:tabs>
        <w:tab w:val="clear" w:pos="851"/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B5746"/>
  </w:style>
  <w:style w:type="paragraph" w:styleId="Caption">
    <w:name w:val="caption"/>
    <w:basedOn w:val="Normal"/>
    <w:next w:val="Normal"/>
    <w:uiPriority w:val="35"/>
    <w:qFormat/>
    <w:rsid w:val="00975D4A"/>
    <w:pPr>
      <w:tabs>
        <w:tab w:val="clear" w:pos="851"/>
      </w:tabs>
      <w:spacing w:after="280" w:line="280" w:lineRule="exact"/>
      <w:ind w:left="1276" w:hanging="1276"/>
    </w:pPr>
    <w:rPr>
      <w:sz w:val="20"/>
      <w:szCs w:val="20"/>
      <w:lang w:eastAsia="de-DE"/>
    </w:rPr>
  </w:style>
  <w:style w:type="paragraph" w:styleId="MessageHeader">
    <w:name w:val="Message Header"/>
    <w:basedOn w:val="Normal"/>
    <w:rsid w:val="00A51D0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  <w:sz w:val="24"/>
    </w:rPr>
  </w:style>
  <w:style w:type="paragraph" w:customStyle="1" w:styleId="Listofabbreviations">
    <w:name w:val="List of abbreviations"/>
    <w:basedOn w:val="Normal"/>
    <w:rsid w:val="00BA0923"/>
    <w:pPr>
      <w:tabs>
        <w:tab w:val="clear" w:pos="851"/>
        <w:tab w:val="left" w:pos="567"/>
        <w:tab w:val="left" w:pos="1701"/>
      </w:tabs>
      <w:spacing w:line="280" w:lineRule="exact"/>
    </w:pPr>
    <w:rPr>
      <w:szCs w:val="20"/>
      <w:lang w:eastAsia="de-DE"/>
    </w:rPr>
  </w:style>
  <w:style w:type="paragraph" w:styleId="FootnoteText">
    <w:name w:val="footnote text"/>
    <w:basedOn w:val="Normal"/>
    <w:semiHidden/>
    <w:rsid w:val="00975D4A"/>
    <w:pPr>
      <w:tabs>
        <w:tab w:val="clear" w:pos="851"/>
      </w:tabs>
      <w:spacing w:line="240" w:lineRule="auto"/>
      <w:ind w:left="284" w:hanging="284"/>
    </w:pPr>
    <w:rPr>
      <w:sz w:val="16"/>
      <w:szCs w:val="20"/>
      <w:lang w:eastAsia="de-DE"/>
    </w:rPr>
  </w:style>
  <w:style w:type="character" w:styleId="FootnoteReference">
    <w:name w:val="footnote reference"/>
    <w:semiHidden/>
    <w:rsid w:val="00BA0923"/>
    <w:rPr>
      <w:vertAlign w:val="superscript"/>
    </w:rPr>
  </w:style>
  <w:style w:type="paragraph" w:customStyle="1" w:styleId="Headingwithoutnumbering">
    <w:name w:val="Heading without numbering"/>
    <w:basedOn w:val="Normal"/>
    <w:next w:val="Normal"/>
    <w:rsid w:val="00531A54"/>
    <w:pPr>
      <w:keepNext/>
      <w:tabs>
        <w:tab w:val="clear" w:pos="851"/>
        <w:tab w:val="left" w:pos="567"/>
      </w:tabs>
      <w:spacing w:before="360" w:after="240" w:line="240" w:lineRule="auto"/>
    </w:pPr>
    <w:rPr>
      <w:b/>
      <w:szCs w:val="20"/>
      <w:lang w:eastAsia="de-DE"/>
    </w:rPr>
  </w:style>
  <w:style w:type="paragraph" w:customStyle="1" w:styleId="Figure">
    <w:name w:val="Figure"/>
    <w:basedOn w:val="Listofabbreviations"/>
    <w:next w:val="Normal"/>
    <w:rsid w:val="00FC6467"/>
    <w:pPr>
      <w:keepNext/>
      <w:spacing w:before="280" w:after="200" w:line="240" w:lineRule="auto"/>
      <w:jc w:val="center"/>
    </w:pPr>
  </w:style>
  <w:style w:type="paragraph" w:styleId="ListBullet">
    <w:name w:val="List Bullet"/>
    <w:basedOn w:val="Normal"/>
    <w:autoRedefine/>
    <w:rsid w:val="00417554"/>
    <w:pPr>
      <w:numPr>
        <w:numId w:val="2"/>
      </w:numPr>
      <w:tabs>
        <w:tab w:val="clear" w:pos="851"/>
        <w:tab w:val="left" w:pos="567"/>
      </w:tabs>
      <w:spacing w:line="280" w:lineRule="exact"/>
    </w:pPr>
    <w:rPr>
      <w:szCs w:val="20"/>
      <w:lang w:eastAsia="de-DE"/>
    </w:rPr>
  </w:style>
  <w:style w:type="paragraph" w:customStyle="1" w:styleId="CaptionTable">
    <w:name w:val="Caption Table"/>
    <w:basedOn w:val="Caption"/>
    <w:rsid w:val="00975D4A"/>
    <w:pPr>
      <w:spacing w:after="120"/>
    </w:pPr>
  </w:style>
  <w:style w:type="paragraph" w:customStyle="1" w:styleId="Tableheading">
    <w:name w:val="Table heading"/>
    <w:basedOn w:val="Normal"/>
    <w:rsid w:val="00D415B9"/>
    <w:pPr>
      <w:keepNext/>
      <w:tabs>
        <w:tab w:val="clear" w:pos="851"/>
        <w:tab w:val="left" w:pos="567"/>
      </w:tabs>
      <w:spacing w:before="120" w:line="280" w:lineRule="exact"/>
      <w:jc w:val="left"/>
    </w:pPr>
    <w:rPr>
      <w:b/>
      <w:bCs/>
      <w:sz w:val="20"/>
      <w:szCs w:val="20"/>
      <w:lang w:eastAsia="de-DE"/>
    </w:rPr>
  </w:style>
  <w:style w:type="paragraph" w:customStyle="1" w:styleId="Tabletext">
    <w:name w:val="Table text"/>
    <w:basedOn w:val="Normal"/>
    <w:rsid w:val="00D415B9"/>
    <w:pPr>
      <w:keepNext/>
      <w:tabs>
        <w:tab w:val="clear" w:pos="851"/>
        <w:tab w:val="left" w:pos="567"/>
      </w:tabs>
      <w:spacing w:before="60" w:after="60" w:line="240" w:lineRule="auto"/>
      <w:jc w:val="left"/>
    </w:pPr>
    <w:rPr>
      <w:sz w:val="20"/>
      <w:szCs w:val="20"/>
      <w:lang w:eastAsia="de-DE"/>
    </w:rPr>
  </w:style>
  <w:style w:type="paragraph" w:customStyle="1" w:styleId="Literatureentry">
    <w:name w:val="Literature entry"/>
    <w:basedOn w:val="Normal"/>
    <w:rsid w:val="00CD7F59"/>
    <w:pPr>
      <w:tabs>
        <w:tab w:val="clear" w:pos="851"/>
      </w:tabs>
      <w:ind w:left="284" w:hanging="284"/>
      <w:jc w:val="left"/>
    </w:pPr>
    <w:rPr>
      <w:snapToGrid w:val="0"/>
      <w:color w:val="000000"/>
      <w:szCs w:val="20"/>
      <w:lang w:val="de-DE" w:eastAsia="de-DE"/>
    </w:rPr>
  </w:style>
  <w:style w:type="paragraph" w:customStyle="1" w:styleId="Heading1withoutnumbering">
    <w:name w:val="Heading 1 without numbering"/>
    <w:basedOn w:val="Heading1"/>
    <w:next w:val="Normal"/>
    <w:rsid w:val="00D07B47"/>
    <w:pPr>
      <w:numPr>
        <w:numId w:val="0"/>
      </w:numPr>
    </w:pPr>
  </w:style>
  <w:style w:type="paragraph" w:styleId="TOC2">
    <w:name w:val="toc 2"/>
    <w:basedOn w:val="Normal"/>
    <w:next w:val="Normal"/>
    <w:uiPriority w:val="39"/>
    <w:rsid w:val="00F20958"/>
    <w:pPr>
      <w:tabs>
        <w:tab w:val="clear" w:pos="851"/>
        <w:tab w:val="right" w:leader="dot" w:pos="9628"/>
      </w:tabs>
      <w:ind w:left="1134" w:right="567" w:hanging="567"/>
    </w:pPr>
  </w:style>
  <w:style w:type="paragraph" w:styleId="TOC3">
    <w:name w:val="toc 3"/>
    <w:basedOn w:val="Normal"/>
    <w:next w:val="Normal"/>
    <w:uiPriority w:val="39"/>
    <w:rsid w:val="00A62D93"/>
    <w:pPr>
      <w:tabs>
        <w:tab w:val="clear" w:pos="851"/>
      </w:tabs>
      <w:ind w:left="1871" w:right="567" w:hanging="737"/>
    </w:pPr>
  </w:style>
  <w:style w:type="paragraph" w:styleId="TableofFigures">
    <w:name w:val="table of figures"/>
    <w:basedOn w:val="Normal"/>
    <w:next w:val="Normal"/>
    <w:uiPriority w:val="99"/>
    <w:rsid w:val="00BA0923"/>
    <w:pPr>
      <w:tabs>
        <w:tab w:val="clear" w:pos="851"/>
      </w:tabs>
    </w:pPr>
  </w:style>
  <w:style w:type="paragraph" w:styleId="Title">
    <w:name w:val="Title"/>
    <w:basedOn w:val="Normal"/>
    <w:next w:val="Normal"/>
    <w:qFormat/>
    <w:rsid w:val="004E3DC9"/>
    <w:rPr>
      <w:b/>
      <w:sz w:val="48"/>
      <w:szCs w:val="48"/>
      <w:lang w:val="en-GB"/>
    </w:rPr>
  </w:style>
  <w:style w:type="paragraph" w:styleId="TOC4">
    <w:name w:val="toc 4"/>
    <w:basedOn w:val="Normal"/>
    <w:next w:val="Normal"/>
    <w:uiPriority w:val="39"/>
    <w:rsid w:val="001F284A"/>
    <w:pPr>
      <w:tabs>
        <w:tab w:val="clear" w:pos="851"/>
        <w:tab w:val="right" w:leader="dot" w:pos="9628"/>
      </w:tabs>
      <w:ind w:left="2722" w:right="567" w:hanging="851"/>
    </w:pPr>
  </w:style>
  <w:style w:type="paragraph" w:styleId="ListBullet2">
    <w:name w:val="List Bullet 2"/>
    <w:basedOn w:val="Normal"/>
    <w:autoRedefine/>
    <w:rsid w:val="00D07B47"/>
    <w:pPr>
      <w:numPr>
        <w:numId w:val="3"/>
      </w:numPr>
      <w:tabs>
        <w:tab w:val="clear" w:pos="851"/>
        <w:tab w:val="left" w:pos="567"/>
      </w:tabs>
      <w:spacing w:line="280" w:lineRule="exact"/>
    </w:pPr>
    <w:rPr>
      <w:szCs w:val="20"/>
      <w:lang w:eastAsia="de-DE"/>
    </w:rPr>
  </w:style>
  <w:style w:type="paragraph" w:styleId="ListBullet3">
    <w:name w:val="List Bullet 3"/>
    <w:basedOn w:val="Normal"/>
    <w:autoRedefine/>
    <w:rsid w:val="00D07B47"/>
    <w:pPr>
      <w:numPr>
        <w:numId w:val="4"/>
      </w:numPr>
      <w:tabs>
        <w:tab w:val="clear" w:pos="851"/>
        <w:tab w:val="left" w:pos="567"/>
      </w:tabs>
      <w:spacing w:line="280" w:lineRule="exact"/>
    </w:pPr>
    <w:rPr>
      <w:szCs w:val="20"/>
      <w:lang w:eastAsia="de-DE"/>
    </w:rPr>
  </w:style>
  <w:style w:type="paragraph" w:styleId="ListBullet4">
    <w:name w:val="List Bullet 4"/>
    <w:basedOn w:val="Normal"/>
    <w:autoRedefine/>
    <w:rsid w:val="00D07B47"/>
    <w:pPr>
      <w:numPr>
        <w:numId w:val="5"/>
      </w:numPr>
      <w:tabs>
        <w:tab w:val="clear" w:pos="851"/>
        <w:tab w:val="left" w:pos="567"/>
      </w:tabs>
      <w:spacing w:line="280" w:lineRule="exact"/>
    </w:pPr>
    <w:rPr>
      <w:szCs w:val="20"/>
      <w:lang w:eastAsia="de-DE"/>
    </w:rPr>
  </w:style>
  <w:style w:type="paragraph" w:styleId="ListBullet5">
    <w:name w:val="List Bullet 5"/>
    <w:basedOn w:val="Normal"/>
    <w:autoRedefine/>
    <w:rsid w:val="00D07B47"/>
    <w:pPr>
      <w:numPr>
        <w:numId w:val="6"/>
      </w:numPr>
      <w:tabs>
        <w:tab w:val="clear" w:pos="851"/>
        <w:tab w:val="left" w:pos="567"/>
      </w:tabs>
      <w:spacing w:line="280" w:lineRule="exact"/>
    </w:pPr>
    <w:rPr>
      <w:szCs w:val="20"/>
      <w:lang w:eastAsia="de-DE"/>
    </w:rPr>
  </w:style>
  <w:style w:type="table" w:styleId="TableGrid">
    <w:name w:val="Table Grid"/>
    <w:basedOn w:val="TableNormal"/>
    <w:rsid w:val="00EF62D0"/>
    <w:pPr>
      <w:tabs>
        <w:tab w:val="left" w:pos="567"/>
      </w:tabs>
      <w:spacing w:after="120" w:line="280" w:lineRule="exact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igureTable">
    <w:name w:val="Figure Table"/>
    <w:basedOn w:val="Normal"/>
    <w:next w:val="Normal"/>
    <w:rsid w:val="0021653C"/>
    <w:pPr>
      <w:tabs>
        <w:tab w:val="clear" w:pos="851"/>
      </w:tabs>
      <w:spacing w:line="240" w:lineRule="auto"/>
      <w:jc w:val="center"/>
    </w:pPr>
    <w:rPr>
      <w:szCs w:val="20"/>
      <w:lang w:eastAsia="de-DE"/>
    </w:rPr>
  </w:style>
  <w:style w:type="character" w:customStyle="1" w:styleId="hps">
    <w:name w:val="hps"/>
    <w:rsid w:val="008F3205"/>
  </w:style>
  <w:style w:type="character" w:customStyle="1" w:styleId="BodyTextChar">
    <w:name w:val="Body Text Char"/>
    <w:link w:val="BodyText"/>
    <w:rsid w:val="00FC6467"/>
    <w:rPr>
      <w:rFonts w:ascii="Arial" w:hAnsi="Arial"/>
      <w:sz w:val="22"/>
      <w:szCs w:val="24"/>
      <w:lang w:eastAsia="en-US"/>
    </w:rPr>
  </w:style>
  <w:style w:type="paragraph" w:styleId="BalloonText">
    <w:name w:val="Balloon Text"/>
    <w:basedOn w:val="Normal"/>
    <w:link w:val="BalloonTextChar"/>
    <w:rsid w:val="000177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177A4"/>
    <w:rPr>
      <w:rFonts w:ascii="Tahoma" w:hAnsi="Tahoma" w:cs="Tahoma"/>
      <w:sz w:val="16"/>
      <w:szCs w:val="16"/>
      <w:lang w:eastAsia="en-US"/>
    </w:rPr>
  </w:style>
  <w:style w:type="character" w:customStyle="1" w:styleId="shorttext">
    <w:name w:val="short_text"/>
    <w:basedOn w:val="DefaultParagraphFont"/>
    <w:rsid w:val="00C4537D"/>
  </w:style>
  <w:style w:type="paragraph" w:customStyle="1" w:styleId="Default">
    <w:name w:val="Default"/>
    <w:rsid w:val="00406961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492A00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384F7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213E4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semiHidden/>
    <w:unhideWhenUsed/>
    <w:rsid w:val="00D5460C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D5460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5460C"/>
    <w:rPr>
      <w:rFonts w:ascii="Arial" w:hAnsi="Arial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546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D5460C"/>
    <w:rPr>
      <w:rFonts w:ascii="Arial" w:hAnsi="Arial"/>
      <w:b/>
      <w:bCs/>
      <w:lang w:eastAsia="en-US"/>
    </w:rPr>
  </w:style>
  <w:style w:type="paragraph" w:styleId="Subtitle">
    <w:name w:val="Subtitle"/>
    <w:basedOn w:val="Normal"/>
    <w:next w:val="Normal"/>
    <w:link w:val="SubtitleChar"/>
    <w:qFormat/>
    <w:rsid w:val="004E3DC9"/>
    <w:pPr>
      <w:numPr>
        <w:ilvl w:val="1"/>
      </w:numPr>
      <w:spacing w:after="160"/>
    </w:pPr>
    <w:rPr>
      <w:rFonts w:eastAsiaTheme="minorEastAsia" w:cs="Arial"/>
      <w:sz w:val="36"/>
      <w:szCs w:val="36"/>
    </w:rPr>
  </w:style>
  <w:style w:type="character" w:customStyle="1" w:styleId="SubtitleChar">
    <w:name w:val="Subtitle Char"/>
    <w:basedOn w:val="DefaultParagraphFont"/>
    <w:link w:val="Subtitle"/>
    <w:rsid w:val="004E3DC9"/>
    <w:rPr>
      <w:rFonts w:ascii="Arial" w:eastAsiaTheme="minorEastAsia" w:hAnsi="Arial" w:cs="Arial"/>
      <w:sz w:val="36"/>
      <w:szCs w:val="36"/>
      <w:lang w:eastAsia="en-US"/>
    </w:rPr>
  </w:style>
  <w:style w:type="paragraph" w:customStyle="1" w:styleId="TableText0">
    <w:name w:val="Table Text"/>
    <w:basedOn w:val="Normal"/>
    <w:qFormat/>
    <w:rsid w:val="009257B6"/>
    <w:pPr>
      <w:tabs>
        <w:tab w:val="clear" w:pos="851"/>
      </w:tabs>
      <w:spacing w:before="20" w:after="20" w:line="240" w:lineRule="auto"/>
    </w:pPr>
    <w:rPr>
      <w:rFonts w:ascii="Times New Roman" w:hAnsi="Times New Roman"/>
      <w:sz w:val="18"/>
      <w:lang w:val="en-GB" w:eastAsia="de-DE"/>
    </w:rPr>
  </w:style>
  <w:style w:type="paragraph" w:customStyle="1" w:styleId="Table-Head">
    <w:name w:val="Table-Head"/>
    <w:basedOn w:val="Normal"/>
    <w:qFormat/>
    <w:rsid w:val="009257B6"/>
    <w:pPr>
      <w:tabs>
        <w:tab w:val="clear" w:pos="851"/>
      </w:tabs>
      <w:spacing w:before="20" w:afterLines="20" w:line="240" w:lineRule="auto"/>
    </w:pPr>
    <w:rPr>
      <w:rFonts w:ascii="Times New Roman" w:eastAsia="Cambria" w:hAnsi="Times New Roman"/>
      <w:b/>
      <w:sz w:val="18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964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6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6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1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242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417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146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55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590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406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28968">
                                              <w:marLeft w:val="6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736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216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667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402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3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91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65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43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505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226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43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2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1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2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15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4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33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78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86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4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29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1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3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9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08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0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36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30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35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8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5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85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811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37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678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encoding w:val="macintosh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ophie.duttweiler\Desktop\Template%20Bachelor%20Thesis%20FHNW_HSW_english_V1.4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712F4748A5A5A469FFFD6A7712C6570" ma:contentTypeVersion="6" ma:contentTypeDescription="Ein neues Dokument erstellen." ma:contentTypeScope="" ma:versionID="762a13ee4c8ff6b2ac4f44c42e5aec28">
  <xsd:schema xmlns:xsd="http://www.w3.org/2001/XMLSchema" xmlns:xs="http://www.w3.org/2001/XMLSchema" xmlns:p="http://schemas.microsoft.com/office/2006/metadata/properties" xmlns:ns2="f5694ea1-bed4-48a9-b3b3-93bc638b6088" targetNamespace="http://schemas.microsoft.com/office/2006/metadata/properties" ma:root="true" ma:fieldsID="aeb1a040bbb9230b1200226dbd70a352" ns2:_="">
    <xsd:import namespace="f5694ea1-bed4-48a9-b3b3-93bc638b60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694ea1-bed4-48a9-b3b3-93bc638b60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2D707AC-C48B-4B87-A1FE-45AF0AF9122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4A7AA43-83CC-4256-813C-5346B471575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8447234-FCD3-47CB-BB68-813BBE190D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694ea1-bed4-48a9-b3b3-93bc638b60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84FA469-ABB2-4D43-A0D6-930F5260F2F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Bachelor Thesis FHNW_HSW_english_V1.4.dotx</Template>
  <TotalTime>0</TotalTime>
  <Pages>12</Pages>
  <Words>570</Words>
  <Characters>4067</Characters>
  <Application>Microsoft Office Word</Application>
  <DocSecurity>0</DocSecurity>
  <Lines>1016</Lines>
  <Paragraphs>289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xxx Titel der Arbeit</vt:lpstr>
      <vt:lpstr>xxx Titel der Arbeit</vt:lpstr>
    </vt:vector>
  </TitlesOfParts>
  <Company>Fachhochschule Nordwestschweiz</Company>
  <LinksUpToDate>false</LinksUpToDate>
  <CharactersWithSpaces>4348</CharactersWithSpaces>
  <SharedDoc>false</SharedDoc>
  <HLinks>
    <vt:vector size="168" baseType="variant">
      <vt:variant>
        <vt:i4>1507389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_Toc416160905</vt:lpwstr>
      </vt:variant>
      <vt:variant>
        <vt:i4>1507389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_Toc416160904</vt:lpwstr>
      </vt:variant>
      <vt:variant>
        <vt:i4>1703986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_Toc416164694</vt:lpwstr>
      </vt:variant>
      <vt:variant>
        <vt:i4>5636188</vt:i4>
      </vt:variant>
      <vt:variant>
        <vt:i4>153</vt:i4>
      </vt:variant>
      <vt:variant>
        <vt:i4>0</vt:i4>
      </vt:variant>
      <vt:variant>
        <vt:i4>5</vt:i4>
      </vt:variant>
      <vt:variant>
        <vt:lpwstr>https://www.modernanalyst.com/Resources/Articles/tabid/115/ID/5248/Capability-Based-Planning-with-ArchiMate.aspx</vt:lpwstr>
      </vt:variant>
      <vt:variant>
        <vt:lpwstr/>
      </vt:variant>
      <vt:variant>
        <vt:i4>6553697</vt:i4>
      </vt:variant>
      <vt:variant>
        <vt:i4>147</vt:i4>
      </vt:variant>
      <vt:variant>
        <vt:i4>0</vt:i4>
      </vt:variant>
      <vt:variant>
        <vt:i4>5</vt:i4>
      </vt:variant>
      <vt:variant>
        <vt:lpwstr>https://speakingnerd.com/strategy/strategy-models/strategic-alignment-model</vt:lpwstr>
      </vt:variant>
      <vt:variant>
        <vt:lpwstr/>
      </vt:variant>
      <vt:variant>
        <vt:i4>196654</vt:i4>
      </vt:variant>
      <vt:variant>
        <vt:i4>144</vt:i4>
      </vt:variant>
      <vt:variant>
        <vt:i4>0</vt:i4>
      </vt:variant>
      <vt:variant>
        <vt:i4>5</vt:i4>
      </vt:variant>
      <vt:variant>
        <vt:lpwstr>https://fhnw365.sharepoint.com/:i:/r/teams/E-AlignmentofBusinessandITSS2024_M365-A02/Freigegebene Dokumente/A02/Faurecia%27s BMM Business Motivation Model Diagram.jpg?csf=1&amp;web=1&amp;e=LfrifQ</vt:lpwstr>
      </vt:variant>
      <vt:variant>
        <vt:lpwstr/>
      </vt:variant>
      <vt:variant>
        <vt:i4>6226040</vt:i4>
      </vt:variant>
      <vt:variant>
        <vt:i4>126</vt:i4>
      </vt:variant>
      <vt:variant>
        <vt:i4>0</vt:i4>
      </vt:variant>
      <vt:variant>
        <vt:i4>5</vt:i4>
      </vt:variant>
      <vt:variant>
        <vt:lpwstr>https://fhnw365.sharepoint.com/:w:/r/teams/E-AlignmentofBusinessandITSS2024_M365-A02/Freigegebene Dokumente/A02/Group Assignment ABIT 24 Group 2.docx?d=wde086a6102974a2498d09b25404d9dca&amp;csf=1&amp;web=1&amp;e=pcUnRv</vt:lpwstr>
      </vt:variant>
      <vt:variant>
        <vt:lpwstr/>
      </vt:variant>
      <vt:variant>
        <vt:i4>6881322</vt:i4>
      </vt:variant>
      <vt:variant>
        <vt:i4>123</vt:i4>
      </vt:variant>
      <vt:variant>
        <vt:i4>0</vt:i4>
      </vt:variant>
      <vt:variant>
        <vt:i4>5</vt:i4>
      </vt:variant>
      <vt:variant>
        <vt:lpwstr>https://app.whiteboard.microsoft.com/me/whiteboards/p/c3BvOmh0dHBzOi8vZmhudzM2NS1teS5zaGFyZXBvaW50LmNvbS9wZXJzb25hbC9zdmVuX2N1ZW5pX3N0dWRlbnRzX2ZobndfY2g%3D/b!Ttxg0PFcjU-j6TcRRU7mEM665fsNWGFNnWkAkXPibkQ3_R8Z1NRFR7uS3l_KPVHB/017N6BWRLSULN5P2VW45HJB7IH53DIGR2M?encodedShareLink=aHR0cHM6Ly9maG53MzY1LW15LnNoYXJlcG9pbnQuY29tLzp3YjovZy9wZXJzb25hbC9zdmVuX2N1ZW5pX3N0dWRlbnRzX2ZobndfY2gvRVhLaTI5ZnF0dWRPa1AwSDdzYURSMHdCY29pTXVqaWdOR0dmUHBBVTI1UDA1Zz9uYXY9Y3owbE1rWndaWEp6YjI1aGJDVXlSbk4yWlc1ZlkzVmxibWxmYzNSMVpHVnVkSE5mWm1odWQxOWphQ1prUFdJaFZIUjRaekJRUm1OcVZTMXFObFJqVWxKVk4yMUZUVFkyTldaelRsZEhSazV1VjJ0QmExaFFhV0pyVVROZlVqaGFNVTVTUmxJM2RWTXpiRjlMVUZaSVFpWm1QVEF4TjA0MlFsZFNURk5WVEU0MVVESldWelExU0VwQ04wbElOVE5FU1VkU01rMG1ZejBsTWtZbVpteDFhV1E5TVElM0QlM0Q%3D</vt:lpwstr>
      </vt:variant>
      <vt:variant>
        <vt:lpwstr/>
      </vt:variant>
      <vt:variant>
        <vt:i4>1769533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_Toc160980439</vt:lpwstr>
      </vt:variant>
      <vt:variant>
        <vt:i4>1769533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_Toc160980438</vt:lpwstr>
      </vt:variant>
      <vt:variant>
        <vt:i4>1769533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_Toc160980437</vt:lpwstr>
      </vt:variant>
      <vt:variant>
        <vt:i4>1769533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_Toc160980436</vt:lpwstr>
      </vt:variant>
      <vt:variant>
        <vt:i4>1769533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_Toc160980435</vt:lpwstr>
      </vt:variant>
      <vt:variant>
        <vt:i4>1769533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_Toc160980434</vt:lpwstr>
      </vt:variant>
      <vt:variant>
        <vt:i4>1769533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_Toc160980433</vt:lpwstr>
      </vt:variant>
      <vt:variant>
        <vt:i4>1769533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_Toc160980432</vt:lpwstr>
      </vt:variant>
      <vt:variant>
        <vt:i4>1769533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_Toc160980431</vt:lpwstr>
      </vt:variant>
      <vt:variant>
        <vt:i4>1769533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_Toc160980430</vt:lpwstr>
      </vt:variant>
      <vt:variant>
        <vt:i4>1703997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_Toc160980429</vt:lpwstr>
      </vt:variant>
      <vt:variant>
        <vt:i4>1703997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_Toc160980428</vt:lpwstr>
      </vt:variant>
      <vt:variant>
        <vt:i4>1703997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_Toc160980427</vt:lpwstr>
      </vt:variant>
      <vt:variant>
        <vt:i4>1703997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_Toc160980426</vt:lpwstr>
      </vt:variant>
      <vt:variant>
        <vt:i4>1703997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_Toc160980425</vt:lpwstr>
      </vt:variant>
      <vt:variant>
        <vt:i4>1703997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_Toc160980424</vt:lpwstr>
      </vt:variant>
      <vt:variant>
        <vt:i4>1703997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_Toc160980423</vt:lpwstr>
      </vt:variant>
      <vt:variant>
        <vt:i4>1703997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_Toc160980422</vt:lpwstr>
      </vt:variant>
      <vt:variant>
        <vt:i4>1703997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_Toc160980421</vt:lpwstr>
      </vt:variant>
      <vt:variant>
        <vt:i4>1703997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_Toc160980420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xxx Titel der Arbeit</dc:title>
  <dc:subject/>
  <dc:creator>Sven.Cueni2@zuehlke.com</dc:creator>
  <cp:keywords/>
  <cp:lastModifiedBy>Knut Hinkelmann</cp:lastModifiedBy>
  <cp:revision>14</cp:revision>
  <cp:lastPrinted>2017-03-30T15:45:00Z</cp:lastPrinted>
  <dcterms:created xsi:type="dcterms:W3CDTF">2024-04-04T12:21:00Z</dcterms:created>
  <dcterms:modified xsi:type="dcterms:W3CDTF">2024-04-04T13:17:00Z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0x010100E712F4748A5A5A469FFFD6A7712C6570</vt:lpwstr>
  </property>
  <property fmtid="{D5CDD505-2E9C-101B-9397-08002B2CF9AE}" pid="3" name="MediaServiceImageTags">
    <vt:lpwstr/>
  </property>
</Properties>
</file>